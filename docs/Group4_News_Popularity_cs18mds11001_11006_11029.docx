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94C87" w14:textId="1365EE6A" w:rsidR="0007392C" w:rsidRPr="00586A35" w:rsidRDefault="003D1D06" w:rsidP="007A502C">
      <w:pPr>
        <w:pStyle w:val="Titledocument"/>
        <w:rPr>
          <w14:ligatures w14:val="standard"/>
        </w:rPr>
      </w:pPr>
      <w:bookmarkStart w:id="0" w:name="_GoBack"/>
      <w:bookmarkEnd w:id="0"/>
      <w:r>
        <w:rPr>
          <w:bCs/>
          <w14:ligatures w14:val="standard"/>
        </w:rPr>
        <w:t xml:space="preserve">Real-time </w:t>
      </w:r>
      <w:r w:rsidR="00720902">
        <w:rPr>
          <w:bCs/>
          <w14:ligatures w14:val="standard"/>
        </w:rPr>
        <w:t xml:space="preserve">Popularity </w:t>
      </w:r>
      <w:r w:rsidR="0026460A">
        <w:rPr>
          <w:bCs/>
          <w14:ligatures w14:val="standard"/>
        </w:rPr>
        <w:t>P</w:t>
      </w:r>
      <w:r>
        <w:rPr>
          <w:bCs/>
          <w14:ligatures w14:val="standard"/>
        </w:rPr>
        <w:t>rediction</w:t>
      </w:r>
      <w:r w:rsidR="00981345">
        <w:rPr>
          <w:bCs/>
          <w14:ligatures w14:val="standard"/>
        </w:rPr>
        <w:t xml:space="preserve"> of </w:t>
      </w:r>
      <w:r w:rsidR="0026460A">
        <w:rPr>
          <w:bCs/>
          <w14:ligatures w14:val="standard"/>
        </w:rPr>
        <w:t>O</w:t>
      </w:r>
      <w:r>
        <w:rPr>
          <w:bCs/>
          <w14:ligatures w14:val="standard"/>
        </w:rPr>
        <w:t xml:space="preserve">nline </w:t>
      </w:r>
      <w:r w:rsidR="0026460A">
        <w:rPr>
          <w:bCs/>
          <w14:ligatures w14:val="standard"/>
        </w:rPr>
        <w:t>N</w:t>
      </w:r>
      <w:r>
        <w:rPr>
          <w:bCs/>
          <w14:ligatures w14:val="standard"/>
        </w:rPr>
        <w:t xml:space="preserve">ews </w:t>
      </w:r>
      <w:r w:rsidR="0026460A">
        <w:rPr>
          <w:bCs/>
          <w14:ligatures w14:val="standard"/>
        </w:rPr>
        <w:t>A</w:t>
      </w:r>
      <w:r w:rsidR="00981345">
        <w:rPr>
          <w:bCs/>
          <w14:ligatures w14:val="standard"/>
        </w:rPr>
        <w:t>rticles</w:t>
      </w:r>
    </w:p>
    <w:p w14:paraId="4DF9C197" w14:textId="54F553E7" w:rsidR="0007392C" w:rsidRPr="00586A35" w:rsidRDefault="00F043AA" w:rsidP="007A502C">
      <w:pPr>
        <w:pStyle w:val="Subtitle"/>
        <w:rPr>
          <w14:ligatures w14:val="standard"/>
        </w:rPr>
      </w:pPr>
      <w:r>
        <w:rPr>
          <w:bCs/>
          <w14:ligatures w14:val="standard"/>
        </w:rPr>
        <w:t xml:space="preserve"> </w:t>
      </w:r>
    </w:p>
    <w:p w14:paraId="0184A2F0"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586B85F0" w14:textId="0F3CA665" w:rsidR="00586A35" w:rsidRPr="00720902" w:rsidRDefault="00EF178A" w:rsidP="00586A35">
      <w:pPr>
        <w:pStyle w:val="Authors"/>
        <w:jc w:val="center"/>
        <w:rPr>
          <w14:ligatures w14:val="standard"/>
        </w:rPr>
      </w:pPr>
      <w:r w:rsidRPr="00720902">
        <w:rPr>
          <w:rStyle w:val="FirstName"/>
          <w14:ligatures w14:val="standard"/>
        </w:rPr>
        <w:t>Kannan Chandrasekaran</w:t>
      </w:r>
      <w:r w:rsidR="00586A35" w:rsidRPr="00720902">
        <w:rPr>
          <w14:ligatures w14:val="standard"/>
        </w:rPr>
        <w:br/>
      </w:r>
      <w:r w:rsidR="00586A35" w:rsidRPr="00720902">
        <w:rPr>
          <w:rStyle w:val="OrgDiv"/>
          <w:color w:val="auto"/>
          <w:sz w:val="20"/>
          <w14:ligatures w14:val="standard"/>
        </w:rPr>
        <w:t xml:space="preserve"> </w:t>
      </w:r>
      <w:r w:rsidR="00903450" w:rsidRPr="00720902">
        <w:rPr>
          <w:rStyle w:val="OrgDiv"/>
          <w:color w:val="auto"/>
          <w:sz w:val="20"/>
          <w14:ligatures w14:val="standard"/>
        </w:rPr>
        <w:t>Dept</w:t>
      </w:r>
      <w:r w:rsidR="006757F5" w:rsidRPr="00720902">
        <w:rPr>
          <w:rStyle w:val="OrgDiv"/>
          <w:color w:val="auto"/>
          <w:sz w:val="20"/>
          <w14:ligatures w14:val="standard"/>
        </w:rPr>
        <w:t>.</w:t>
      </w:r>
      <w:r w:rsidR="00903450" w:rsidRPr="00720902">
        <w:rPr>
          <w:rStyle w:val="OrgDiv"/>
          <w:color w:val="auto"/>
          <w:sz w:val="20"/>
          <w14:ligatures w14:val="standard"/>
        </w:rPr>
        <w:t xml:space="preserve"> Computer Science</w:t>
      </w:r>
      <w:r w:rsidR="00586A35" w:rsidRPr="00720902">
        <w:rPr>
          <w:rStyle w:val="OrgName"/>
          <w:color w:val="auto"/>
          <w:sz w:val="20"/>
          <w14:ligatures w14:val="standard"/>
        </w:rPr>
        <w:br/>
        <w:t xml:space="preserve"> I</w:t>
      </w:r>
      <w:r w:rsidR="00903450" w:rsidRPr="00720902">
        <w:rPr>
          <w:rStyle w:val="OrgName"/>
          <w:color w:val="auto"/>
          <w:sz w:val="20"/>
          <w14:ligatures w14:val="standard"/>
        </w:rPr>
        <w:t>ndian Institute of Technology</w:t>
      </w:r>
      <w:r w:rsidR="00586A35" w:rsidRPr="00720902">
        <w:rPr>
          <w:rStyle w:val="OrgName"/>
          <w:color w:val="auto"/>
          <w:sz w:val="20"/>
          <w14:ligatures w14:val="standard"/>
        </w:rPr>
        <w:br/>
      </w:r>
      <w:r w:rsidR="009C4928" w:rsidRPr="00720902">
        <w:rPr>
          <w:rStyle w:val="OrgName"/>
          <w:color w:val="auto"/>
          <w:sz w:val="20"/>
          <w14:ligatures w14:val="standard"/>
        </w:rPr>
        <w:t>Hyderabad, India</w:t>
      </w:r>
      <w:r w:rsidR="00586A35" w:rsidRPr="00720902">
        <w:rPr>
          <w:sz w:val="20"/>
          <w14:ligatures w14:val="standard"/>
        </w:rPr>
        <w:br/>
        <w:t xml:space="preserve"> </w:t>
      </w:r>
      <w:r w:rsidR="009C4928" w:rsidRPr="00720902">
        <w:rPr>
          <w:sz w:val="20"/>
          <w14:ligatures w14:val="standard"/>
        </w:rPr>
        <w:t>cs18mds11001@iith.ac.in</w:t>
      </w:r>
    </w:p>
    <w:p w14:paraId="4479A290" w14:textId="1C2A716B" w:rsidR="006757F5" w:rsidRPr="00720902" w:rsidRDefault="009C4928" w:rsidP="006757F5">
      <w:pPr>
        <w:pStyle w:val="Authors"/>
        <w:jc w:val="center"/>
        <w:rPr>
          <w14:ligatures w14:val="standard"/>
        </w:rPr>
      </w:pPr>
      <w:r w:rsidRPr="00720902">
        <w:rPr>
          <w:rStyle w:val="FirstName"/>
          <w14:ligatures w14:val="standard"/>
        </w:rPr>
        <w:t>Sandeep Chopra</w:t>
      </w:r>
      <w:r w:rsidR="00586A35" w:rsidRPr="00720902">
        <w:rPr>
          <w14:ligatures w14:val="standard"/>
        </w:rPr>
        <w:br/>
      </w:r>
      <w:r w:rsidR="00586A35" w:rsidRPr="00720902">
        <w:rPr>
          <w:rStyle w:val="OrgDiv"/>
          <w:color w:val="auto"/>
          <w:sz w:val="20"/>
          <w14:ligatures w14:val="standard"/>
        </w:rPr>
        <w:t xml:space="preserve"> </w:t>
      </w:r>
      <w:r w:rsidR="006757F5" w:rsidRPr="00720902">
        <w:rPr>
          <w:rStyle w:val="OrgDiv"/>
          <w:color w:val="auto"/>
          <w:sz w:val="20"/>
          <w14:ligatures w14:val="standard"/>
        </w:rPr>
        <w:t>Dept. Computer Science</w:t>
      </w:r>
      <w:r w:rsidR="00586A35" w:rsidRPr="00720902">
        <w:rPr>
          <w:rStyle w:val="OrgName"/>
          <w:color w:val="auto"/>
          <w:sz w:val="20"/>
          <w14:ligatures w14:val="standard"/>
        </w:rPr>
        <w:br/>
        <w:t xml:space="preserve"> </w:t>
      </w:r>
      <w:r w:rsidR="006757F5" w:rsidRPr="00720902">
        <w:rPr>
          <w:rStyle w:val="OrgName"/>
          <w:color w:val="auto"/>
          <w:sz w:val="20"/>
          <w14:ligatures w14:val="standard"/>
        </w:rPr>
        <w:t>Indian Institute of Technology</w:t>
      </w:r>
      <w:r w:rsidR="006757F5" w:rsidRPr="00720902">
        <w:rPr>
          <w:rStyle w:val="OrgName"/>
          <w:color w:val="auto"/>
          <w:sz w:val="20"/>
          <w14:ligatures w14:val="standard"/>
        </w:rPr>
        <w:br/>
      </w:r>
      <w:r w:rsidR="00586A35" w:rsidRPr="00720902">
        <w:rPr>
          <w:rStyle w:val="OrgName"/>
          <w:color w:val="auto"/>
          <w:sz w:val="20"/>
          <w14:ligatures w14:val="standard"/>
        </w:rPr>
        <w:t xml:space="preserve"> </w:t>
      </w:r>
      <w:r w:rsidR="006757F5" w:rsidRPr="00720902">
        <w:rPr>
          <w:rStyle w:val="OrgName"/>
          <w:color w:val="auto"/>
          <w:sz w:val="20"/>
          <w14:ligatures w14:val="standard"/>
        </w:rPr>
        <w:t>Hyderabad, India</w:t>
      </w:r>
      <w:r w:rsidR="006757F5" w:rsidRPr="00720902">
        <w:rPr>
          <w:sz w:val="20"/>
          <w14:ligatures w14:val="standard"/>
        </w:rPr>
        <w:br/>
      </w:r>
      <w:r w:rsidR="00586A35" w:rsidRPr="00720902">
        <w:rPr>
          <w:sz w:val="20"/>
          <w14:ligatures w14:val="standard"/>
        </w:rPr>
        <w:t xml:space="preserve"> </w:t>
      </w:r>
      <w:r w:rsidR="006757F5" w:rsidRPr="00720902">
        <w:rPr>
          <w:sz w:val="20"/>
          <w14:ligatures w14:val="standard"/>
        </w:rPr>
        <w:t>cs18mds11006@iith.ac.in</w:t>
      </w:r>
    </w:p>
    <w:p w14:paraId="42B44BF5" w14:textId="5C02A4EF" w:rsidR="00F3231F" w:rsidRPr="00586A35" w:rsidRDefault="008A4E69" w:rsidP="00586A35">
      <w:pPr>
        <w:pStyle w:val="Authors"/>
        <w:jc w:val="center"/>
      </w:pPr>
      <w:r w:rsidRPr="00720902">
        <w:rPr>
          <w:rStyle w:val="FirstName"/>
          <w14:ligatures w14:val="standard"/>
        </w:rPr>
        <w:t>Venkat Nithiyanandhan</w:t>
      </w:r>
      <w:r w:rsidR="00586A35" w:rsidRPr="00720902">
        <w:rPr>
          <w14:ligatures w14:val="standard"/>
        </w:rPr>
        <w:br/>
      </w:r>
      <w:r w:rsidR="00586A35" w:rsidRPr="00720902">
        <w:rPr>
          <w:rStyle w:val="OrgDiv"/>
          <w:color w:val="auto"/>
          <w:sz w:val="20"/>
          <w:szCs w:val="20"/>
          <w14:ligatures w14:val="standard"/>
        </w:rPr>
        <w:t xml:space="preserve"> Dep</w:t>
      </w:r>
      <w:r w:rsidRPr="00720902">
        <w:rPr>
          <w:rStyle w:val="OrgDiv"/>
          <w:color w:val="auto"/>
          <w:sz w:val="20"/>
          <w:szCs w:val="20"/>
          <w14:ligatures w14:val="standard"/>
        </w:rPr>
        <w:t>t. Computer Science</w:t>
      </w:r>
      <w:r w:rsidR="00586A35" w:rsidRPr="00720902">
        <w:rPr>
          <w:rStyle w:val="OrgName"/>
          <w:color w:val="auto"/>
          <w:sz w:val="20"/>
          <w14:ligatures w14:val="standard"/>
        </w:rPr>
        <w:br/>
      </w:r>
      <w:r w:rsidR="00586A35" w:rsidRPr="00720902">
        <w:rPr>
          <w:rStyle w:val="OrgName"/>
          <w:color w:val="auto"/>
          <w:sz w:val="20"/>
          <w:szCs w:val="20"/>
          <w14:ligatures w14:val="standard"/>
        </w:rPr>
        <w:t xml:space="preserve"> </w:t>
      </w:r>
      <w:r w:rsidRPr="00720902">
        <w:rPr>
          <w:rStyle w:val="OrgName"/>
          <w:color w:val="auto"/>
          <w:sz w:val="20"/>
          <w:szCs w:val="20"/>
          <w14:ligatures w14:val="standard"/>
        </w:rPr>
        <w:t>Indian Institute of Technology</w:t>
      </w:r>
      <w:r w:rsidR="00586A35" w:rsidRPr="00720902">
        <w:rPr>
          <w:rStyle w:val="OrgName"/>
          <w:color w:val="auto"/>
          <w:sz w:val="20"/>
          <w14:ligatures w14:val="standard"/>
        </w:rPr>
        <w:br/>
      </w:r>
      <w:r w:rsidR="00586A35" w:rsidRPr="00720902">
        <w:rPr>
          <w:rStyle w:val="OrgName"/>
          <w:color w:val="auto"/>
          <w:sz w:val="20"/>
          <w:szCs w:val="20"/>
          <w14:ligatures w14:val="standard"/>
        </w:rPr>
        <w:t xml:space="preserve"> </w:t>
      </w:r>
      <w:r w:rsidR="006757F5" w:rsidRPr="00720902">
        <w:rPr>
          <w:rStyle w:val="OrgName"/>
          <w:color w:val="auto"/>
          <w:sz w:val="20"/>
          <w:szCs w:val="20"/>
          <w14:ligatures w14:val="standard"/>
        </w:rPr>
        <w:t>Hyderabad, India</w:t>
      </w:r>
      <w:r w:rsidR="00586A35" w:rsidRPr="00720902">
        <w:rPr>
          <w:sz w:val="20"/>
          <w14:ligatures w14:val="standard"/>
        </w:rPr>
        <w:br/>
      </w:r>
      <w:r w:rsidR="00586A35" w:rsidRPr="00720902">
        <w:rPr>
          <w:sz w:val="20"/>
          <w:szCs w:val="20"/>
          <w14:ligatures w14:val="standard"/>
        </w:rPr>
        <w:t xml:space="preserve"> </w:t>
      </w:r>
      <w:r w:rsidR="006757F5" w:rsidRPr="00720902">
        <w:rPr>
          <w:sz w:val="20"/>
          <w:szCs w:val="20"/>
          <w14:ligatures w14:val="standard"/>
        </w:rPr>
        <w:t>cs18mds110</w:t>
      </w:r>
      <w:r w:rsidRPr="00720902">
        <w:rPr>
          <w:sz w:val="20"/>
          <w:szCs w:val="20"/>
          <w14:ligatures w14:val="standard"/>
        </w:rPr>
        <w:t>29</w:t>
      </w:r>
      <w:r w:rsidR="006757F5" w:rsidRPr="00720902">
        <w:rPr>
          <w:sz w:val="20"/>
          <w:szCs w:val="20"/>
          <w14:ligatures w14:val="standard"/>
        </w:rPr>
        <w:t>@iith.ac.in</w:t>
      </w:r>
    </w:p>
    <w:p w14:paraId="19D2C295"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457F9A08" w14:textId="77777777" w:rsidR="00694749" w:rsidRPr="00586A35" w:rsidRDefault="00694749" w:rsidP="00694749">
      <w:pPr>
        <w:pStyle w:val="AuthNotes"/>
        <w:rPr>
          <w:color w:val="auto"/>
          <w14:ligatures w14:val="standard"/>
        </w:rPr>
      </w:pPr>
    </w:p>
    <w:p w14:paraId="4B44FED2"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30F096EE" w14:textId="77777777" w:rsidR="0007392C" w:rsidRPr="00D02266" w:rsidRDefault="007A502C" w:rsidP="00694749">
      <w:pPr>
        <w:pStyle w:val="AbsHead"/>
        <w:rPr>
          <w14:ligatures w14:val="standard"/>
        </w:rPr>
      </w:pPr>
      <w:r w:rsidRPr="00D02266">
        <w:rPr>
          <w14:ligatures w14:val="standard"/>
        </w:rPr>
        <w:t>ABSTRACT</w:t>
      </w:r>
    </w:p>
    <w:p w14:paraId="09FA7B1A" w14:textId="74282C1E" w:rsidR="005D1A8E" w:rsidRPr="00D02266" w:rsidRDefault="00FB26CD" w:rsidP="5970689B">
      <w:pPr>
        <w:pStyle w:val="Abstract"/>
        <w:rPr>
          <w:rFonts w:eastAsia="Verdana"/>
        </w:rPr>
      </w:pPr>
      <w:r w:rsidRPr="00D02266">
        <w:rPr>
          <w:rFonts w:eastAsia="Verdana"/>
          <w14:ligatures w14:val="standard"/>
        </w:rPr>
        <w:t xml:space="preserve">In the era of </w:t>
      </w:r>
      <w:r w:rsidR="00671847" w:rsidRPr="00D02266">
        <w:rPr>
          <w:rFonts w:eastAsia="Verdana"/>
          <w14:ligatures w14:val="standard"/>
        </w:rPr>
        <w:t>internet,</w:t>
      </w:r>
      <w:r w:rsidRPr="00D02266">
        <w:rPr>
          <w:rFonts w:eastAsia="Verdana"/>
          <w14:ligatures w14:val="standard"/>
        </w:rPr>
        <w:t xml:space="preserve"> </w:t>
      </w:r>
      <w:r w:rsidR="008C0535" w:rsidRPr="00D02266">
        <w:rPr>
          <w:rFonts w:eastAsia="Verdana"/>
          <w14:ligatures w14:val="standard"/>
        </w:rPr>
        <w:t>a user can access</w:t>
      </w:r>
      <w:r w:rsidR="00DC6AF2" w:rsidRPr="00D02266">
        <w:rPr>
          <w:rFonts w:eastAsia="Verdana"/>
          <w14:ligatures w14:val="standard"/>
        </w:rPr>
        <w:t xml:space="preserve"> </w:t>
      </w:r>
      <w:r w:rsidR="009C2BED" w:rsidRPr="00D02266">
        <w:rPr>
          <w:rFonts w:eastAsia="Verdana"/>
          <w14:ligatures w14:val="standard"/>
        </w:rPr>
        <w:t xml:space="preserve">information </w:t>
      </w:r>
      <w:r w:rsidR="00675D72" w:rsidRPr="00D02266">
        <w:rPr>
          <w:rFonts w:eastAsia="Verdana"/>
          <w14:ligatures w14:val="standard"/>
        </w:rPr>
        <w:t>through their</w:t>
      </w:r>
      <w:r w:rsidRPr="00D02266">
        <w:rPr>
          <w:rFonts w:eastAsia="Verdana"/>
          <w14:ligatures w14:val="standard"/>
        </w:rPr>
        <w:t xml:space="preserve"> </w:t>
      </w:r>
      <w:r w:rsidR="00DC4281" w:rsidRPr="00D02266">
        <w:rPr>
          <w:rFonts w:eastAsia="Verdana"/>
          <w14:ligatures w14:val="standard"/>
        </w:rPr>
        <w:t>m</w:t>
      </w:r>
      <w:r w:rsidRPr="00D02266">
        <w:rPr>
          <w:rFonts w:eastAsia="Verdana"/>
          <w14:ligatures w14:val="standard"/>
        </w:rPr>
        <w:t>obile</w:t>
      </w:r>
      <w:r w:rsidR="00DC4281" w:rsidRPr="00D02266">
        <w:rPr>
          <w:rFonts w:eastAsia="Verdana"/>
          <w14:ligatures w14:val="standard"/>
        </w:rPr>
        <w:t xml:space="preserve"> gadgets</w:t>
      </w:r>
      <w:r w:rsidR="00675D72" w:rsidRPr="00D02266">
        <w:rPr>
          <w:rFonts w:eastAsia="Verdana"/>
          <w14:ligatures w14:val="standard"/>
        </w:rPr>
        <w:t xml:space="preserve"> anytime and anywhere.</w:t>
      </w:r>
      <w:r w:rsidR="00671847" w:rsidRPr="00D02266">
        <w:rPr>
          <w:rFonts w:eastAsia="Verdana"/>
          <w14:ligatures w14:val="standard"/>
        </w:rPr>
        <w:t xml:space="preserve"> Digital journalism (aka</w:t>
      </w:r>
      <w:r w:rsidR="000E01AA" w:rsidRPr="00D02266">
        <w:rPr>
          <w:rFonts w:eastAsia="Verdana"/>
          <w14:ligatures w14:val="standard"/>
        </w:rPr>
        <w:t xml:space="preserve"> Online journalism) is a contemporary form of journalism where editorial content is distributed via the Internet</w:t>
      </w:r>
      <w:r w:rsidR="00FD0EB4" w:rsidRPr="00D02266">
        <w:rPr>
          <w:rFonts w:eastAsia="Verdana"/>
          <w14:ligatures w14:val="standard"/>
        </w:rPr>
        <w:t xml:space="preserve"> in combination of text, audio, </w:t>
      </w:r>
      <w:r w:rsidR="005D1A8E" w:rsidRPr="00D02266">
        <w:rPr>
          <w:rFonts w:eastAsia="Verdana"/>
          <w14:ligatures w14:val="standard"/>
        </w:rPr>
        <w:t>video,</w:t>
      </w:r>
      <w:r w:rsidR="00FD0EB4" w:rsidRPr="00D02266">
        <w:rPr>
          <w:rFonts w:eastAsia="Verdana"/>
          <w14:ligatures w14:val="standard"/>
        </w:rPr>
        <w:t xml:space="preserve"> and o</w:t>
      </w:r>
      <w:r w:rsidR="005D1A8E" w:rsidRPr="00D02266">
        <w:rPr>
          <w:rFonts w:eastAsia="Verdana"/>
          <w14:ligatures w14:val="standard"/>
        </w:rPr>
        <w:t xml:space="preserve">ther interactive forms. </w:t>
      </w:r>
      <w:r w:rsidR="008D2040" w:rsidRPr="00D02266">
        <w:rPr>
          <w:rFonts w:eastAsia="Verdana"/>
          <w14:ligatures w14:val="standard"/>
        </w:rPr>
        <w:t xml:space="preserve">The number of </w:t>
      </w:r>
      <w:r w:rsidR="006D3306" w:rsidRPr="00D02266">
        <w:rPr>
          <w:rFonts w:eastAsia="Verdana"/>
          <w14:ligatures w14:val="standard"/>
        </w:rPr>
        <w:t>‘</w:t>
      </w:r>
      <w:r w:rsidR="008D2040" w:rsidRPr="00D02266">
        <w:rPr>
          <w:rFonts w:eastAsia="Verdana"/>
          <w14:ligatures w14:val="standard"/>
        </w:rPr>
        <w:t>shares</w:t>
      </w:r>
      <w:r w:rsidR="006D3306" w:rsidRPr="00D02266">
        <w:rPr>
          <w:rFonts w:eastAsia="Verdana"/>
          <w14:ligatures w14:val="standard"/>
        </w:rPr>
        <w:t>’</w:t>
      </w:r>
      <w:r w:rsidR="008D2040" w:rsidRPr="00D02266">
        <w:rPr>
          <w:rFonts w:eastAsia="Verdana"/>
          <w14:ligatures w14:val="standard"/>
        </w:rPr>
        <w:t xml:space="preserve"> </w:t>
      </w:r>
      <w:r w:rsidR="004D6D1C" w:rsidRPr="00D02266">
        <w:rPr>
          <w:rFonts w:eastAsia="Verdana"/>
          <w14:ligatures w14:val="standard"/>
        </w:rPr>
        <w:t>of a news article indicates how popular a news is</w:t>
      </w:r>
      <w:r w:rsidR="006D3306" w:rsidRPr="00D02266">
        <w:rPr>
          <w:rFonts w:eastAsia="Verdana"/>
          <w14:ligatures w14:val="standard"/>
        </w:rPr>
        <w:t xml:space="preserve">. In this project, we intended to find a best model and set of </w:t>
      </w:r>
      <w:r w:rsidR="00322C3E" w:rsidRPr="00D02266">
        <w:rPr>
          <w:rFonts w:eastAsia="Verdana"/>
          <w14:ligatures w14:val="standard"/>
        </w:rPr>
        <w:t>hand-crafted</w:t>
      </w:r>
      <w:r w:rsidR="006D3306" w:rsidRPr="00D02266">
        <w:rPr>
          <w:rFonts w:eastAsia="Verdana"/>
          <w14:ligatures w14:val="standard"/>
        </w:rPr>
        <w:t xml:space="preserve"> features to predict the popularity of a</w:t>
      </w:r>
      <w:r w:rsidR="00B74D26" w:rsidRPr="00D02266">
        <w:rPr>
          <w:rFonts w:eastAsia="Verdana"/>
          <w14:ligatures w14:val="standard"/>
        </w:rPr>
        <w:t>n</w:t>
      </w:r>
      <w:r w:rsidR="006D3306" w:rsidRPr="00D02266">
        <w:rPr>
          <w:rFonts w:eastAsia="Verdana"/>
          <w14:ligatures w14:val="standard"/>
        </w:rPr>
        <w:t xml:space="preserve"> online news article in real-time using Natural Language Processing and Advanced Machine Learning techniques.</w:t>
      </w:r>
      <w:r w:rsidR="00322C3E" w:rsidRPr="00D02266">
        <w:rPr>
          <w:rFonts w:eastAsia="Verdana"/>
          <w14:ligatures w14:val="standard"/>
        </w:rPr>
        <w:t xml:space="preserve"> Our data is from Mashable </w:t>
      </w:r>
      <w:r w:rsidR="00A014E0" w:rsidRPr="00D02266">
        <w:rPr>
          <w:rFonts w:eastAsia="Verdana"/>
          <w14:ligatures w14:val="standard"/>
        </w:rPr>
        <w:t xml:space="preserve">- </w:t>
      </w:r>
      <w:r w:rsidR="00322C3E" w:rsidRPr="00D02266">
        <w:rPr>
          <w:rFonts w:eastAsia="Verdana"/>
          <w14:ligatures w14:val="standard"/>
        </w:rPr>
        <w:t xml:space="preserve">a </w:t>
      </w:r>
      <w:r w:rsidR="00A014E0" w:rsidRPr="00D02266">
        <w:rPr>
          <w:rFonts w:eastAsia="Verdana"/>
          <w14:ligatures w14:val="standard"/>
        </w:rPr>
        <w:t>well-known</w:t>
      </w:r>
      <w:r w:rsidR="00322C3E" w:rsidRPr="00D02266">
        <w:rPr>
          <w:rFonts w:eastAsia="Verdana"/>
          <w14:ligatures w14:val="standard"/>
        </w:rPr>
        <w:t xml:space="preserve"> online news platform</w:t>
      </w:r>
      <w:r w:rsidR="00A014E0" w:rsidRPr="00D02266">
        <w:rPr>
          <w:rFonts w:eastAsia="Verdana"/>
          <w14:ligatures w14:val="standard"/>
        </w:rPr>
        <w:t xml:space="preserve">. We analyzed the html and text contents of articles in the training set to derive various features. These features were fed to Machine Learning algorithms to train the models. </w:t>
      </w:r>
    </w:p>
    <w:p w14:paraId="29D23395" w14:textId="4887965B" w:rsidR="005D1A8E" w:rsidRDefault="00A014E0" w:rsidP="007A502C">
      <w:pPr>
        <w:pStyle w:val="Abstract"/>
        <w:rPr>
          <w:rFonts w:eastAsia="Verdana"/>
          <w14:ligatures w14:val="standard"/>
        </w:rPr>
      </w:pPr>
      <w:r w:rsidRPr="00D02266">
        <w:rPr>
          <w:rFonts w:eastAsia="Verdana"/>
          <w14:ligatures w14:val="standard"/>
        </w:rPr>
        <w:t>We implemented</w:t>
      </w:r>
      <w:r w:rsidR="006110B0" w:rsidRPr="00D02266">
        <w:rPr>
          <w:rFonts w:eastAsia="Verdana"/>
          <w14:ligatures w14:val="standard"/>
        </w:rPr>
        <w:t xml:space="preserve"> and benchmarked</w:t>
      </w:r>
      <w:r w:rsidRPr="00D02266">
        <w:rPr>
          <w:rFonts w:eastAsia="Verdana"/>
          <w14:ligatures w14:val="standard"/>
        </w:rPr>
        <w:t xml:space="preserve"> </w:t>
      </w:r>
      <w:r w:rsidR="00CC5B04" w:rsidRPr="00D02266">
        <w:rPr>
          <w:rFonts w:eastAsia="Verdana"/>
          <w14:ligatures w14:val="standard"/>
        </w:rPr>
        <w:t xml:space="preserve">13 algorithms </w:t>
      </w:r>
      <w:r w:rsidR="006110B0" w:rsidRPr="00D02266">
        <w:rPr>
          <w:rFonts w:eastAsia="Verdana"/>
          <w14:ligatures w14:val="standard"/>
        </w:rPr>
        <w:t xml:space="preserve">from traditional </w:t>
      </w:r>
      <w:r w:rsidR="00FA5BCD" w:rsidRPr="00D02266">
        <w:rPr>
          <w:rFonts w:eastAsia="Verdana"/>
          <w14:ligatures w14:val="standard"/>
        </w:rPr>
        <w:t xml:space="preserve">machine learning and modern deep learning techniques. We explored </w:t>
      </w:r>
      <w:r w:rsidR="00B97FEB" w:rsidRPr="00D02266">
        <w:rPr>
          <w:rFonts w:eastAsia="Verdana"/>
          <w14:ligatures w14:val="standard"/>
        </w:rPr>
        <w:t>various regression techniques such as linear, non-linear and ensemble</w:t>
      </w:r>
      <w:r w:rsidR="00B74D26" w:rsidRPr="00D02266">
        <w:rPr>
          <w:rFonts w:eastAsia="Verdana"/>
          <w14:ligatures w14:val="standard"/>
        </w:rPr>
        <w:t xml:space="preserve">. We </w:t>
      </w:r>
      <w:r w:rsidR="00CD7D5E" w:rsidRPr="00D02266">
        <w:rPr>
          <w:rFonts w:eastAsia="Verdana"/>
          <w14:ligatures w14:val="standard"/>
        </w:rPr>
        <w:t>created a robust feature engineering and feature stitching pipeline for a real-time prediction – given a URL, pipeline crawls the web, gets the content, creates features and predicts the popularity.</w:t>
      </w:r>
      <w:r w:rsidR="0000379B" w:rsidRPr="00D02266">
        <w:rPr>
          <w:rFonts w:eastAsia="Verdana"/>
          <w14:ligatures w14:val="standard"/>
        </w:rPr>
        <w:t xml:space="preserve"> Gradient Boosting and </w:t>
      </w:r>
      <w:r w:rsidR="00D02266" w:rsidRPr="00D02266">
        <w:rPr>
          <w:rFonts w:eastAsia="Verdana"/>
          <w14:ligatures w14:val="standard"/>
        </w:rPr>
        <w:t>Linear regression</w:t>
      </w:r>
      <w:r w:rsidR="0000379B" w:rsidRPr="00D02266">
        <w:rPr>
          <w:rFonts w:eastAsia="Verdana"/>
          <w14:ligatures w14:val="standard"/>
        </w:rPr>
        <w:t xml:space="preserve"> methods </w:t>
      </w:r>
      <w:r w:rsidR="00B0440F" w:rsidRPr="00D02266">
        <w:rPr>
          <w:rFonts w:eastAsia="Verdana"/>
          <w14:ligatures w14:val="standard"/>
        </w:rPr>
        <w:t>turn to be best models for prediction</w:t>
      </w:r>
      <w:r w:rsidR="00AA2961" w:rsidRPr="00D02266">
        <w:rPr>
          <w:rFonts w:eastAsia="Verdana"/>
          <w14:ligatures w14:val="standard"/>
        </w:rPr>
        <w:t>. This work can</w:t>
      </w:r>
      <w:r w:rsidR="009901B1" w:rsidRPr="00D02266">
        <w:rPr>
          <w:rFonts w:eastAsia="Verdana"/>
          <w14:ligatures w14:val="standard"/>
        </w:rPr>
        <w:t xml:space="preserve"> be generalized and used across digital journalism</w:t>
      </w:r>
      <w:r w:rsidR="00CD2D22" w:rsidRPr="00D02266">
        <w:rPr>
          <w:rFonts w:eastAsia="Verdana"/>
          <w14:ligatures w14:val="standard"/>
        </w:rPr>
        <w:t xml:space="preserve">, online </w:t>
      </w:r>
      <w:r w:rsidR="008074EE" w:rsidRPr="00D02266">
        <w:rPr>
          <w:rFonts w:eastAsia="Verdana"/>
          <w14:ligatures w14:val="standard"/>
        </w:rPr>
        <w:t>blogs,</w:t>
      </w:r>
      <w:r w:rsidR="00CD2D22" w:rsidRPr="00D02266">
        <w:rPr>
          <w:rFonts w:eastAsia="Verdana"/>
          <w14:ligatures w14:val="standard"/>
        </w:rPr>
        <w:t xml:space="preserve"> and social media to predict popularity before the publication.</w:t>
      </w:r>
    </w:p>
    <w:p w14:paraId="5FCD9AED" w14:textId="77777777" w:rsidR="0007392C" w:rsidRPr="00D02266" w:rsidRDefault="00675128" w:rsidP="00675128">
      <w:pPr>
        <w:pStyle w:val="KeyWordHead"/>
        <w:rPr>
          <w:lang w:eastAsia="it-IT"/>
          <w14:ligatures w14:val="standard"/>
        </w:rPr>
      </w:pPr>
      <w:r w:rsidRPr="00D02266">
        <w:rPr>
          <w:lang w:eastAsia="it-IT"/>
          <w14:ligatures w14:val="standard"/>
        </w:rPr>
        <w:t>KEYWORDS</w:t>
      </w:r>
    </w:p>
    <w:p w14:paraId="6DBD6F7B" w14:textId="563B7451" w:rsidR="0007392C" w:rsidRPr="00586A35" w:rsidRDefault="005E4CE9" w:rsidP="00675128">
      <w:pPr>
        <w:pStyle w:val="KeyWords"/>
        <w:rPr>
          <w:lang w:eastAsia="it-IT"/>
          <w14:ligatures w14:val="standard"/>
        </w:rPr>
      </w:pPr>
      <w:r w:rsidRPr="00D02266">
        <w:rPr>
          <w:lang w:eastAsia="it-IT"/>
          <w14:ligatures w14:val="standard"/>
        </w:rPr>
        <w:t xml:space="preserve">Online News, Digital Journalism, NLP, </w:t>
      </w:r>
      <w:r w:rsidR="00DB0808" w:rsidRPr="00D02266">
        <w:rPr>
          <w:lang w:eastAsia="it-IT"/>
          <w14:ligatures w14:val="standard"/>
        </w:rPr>
        <w:t xml:space="preserve">Machine Learning, </w:t>
      </w:r>
      <w:r w:rsidR="00AF753E" w:rsidRPr="00D02266">
        <w:rPr>
          <w:lang w:eastAsia="it-IT"/>
          <w14:ligatures w14:val="standard"/>
        </w:rPr>
        <w:t xml:space="preserve">Deep Learning, </w:t>
      </w:r>
      <w:r w:rsidR="006D0595" w:rsidRPr="00D02266">
        <w:rPr>
          <w:lang w:eastAsia="it-IT"/>
          <w14:ligatures w14:val="standard"/>
        </w:rPr>
        <w:t>Real-time P</w:t>
      </w:r>
      <w:r w:rsidR="00DB0808" w:rsidRPr="00D02266">
        <w:rPr>
          <w:lang w:eastAsia="it-IT"/>
          <w14:ligatures w14:val="standard"/>
        </w:rPr>
        <w:t>opularity prediction</w:t>
      </w:r>
      <w:r w:rsidR="00DC377E" w:rsidRPr="00D02266">
        <w:rPr>
          <w:lang w:eastAsia="it-IT"/>
          <w14:ligatures w14:val="standard"/>
        </w:rPr>
        <w:t>, Topic Modeling, Word2Vec, Clustering</w:t>
      </w:r>
    </w:p>
    <w:p w14:paraId="70A61085" w14:textId="53CB258C" w:rsidR="0007392C" w:rsidRPr="0019659C" w:rsidRDefault="00675128" w:rsidP="00586A35">
      <w:pPr>
        <w:pStyle w:val="Head1"/>
      </w:pPr>
      <w:r w:rsidRPr="0019659C">
        <w:rPr>
          <w:rStyle w:val="Label"/>
        </w:rPr>
        <w:t>1</w:t>
      </w:r>
      <w:r w:rsidR="00586A35" w:rsidRPr="0019659C">
        <w:t> </w:t>
      </w:r>
      <w:r w:rsidR="003C3338" w:rsidRPr="0019659C">
        <w:t>I</w:t>
      </w:r>
      <w:r w:rsidR="000D25E6" w:rsidRPr="0019659C">
        <w:t>ntroduction &amp; Problem Setup</w:t>
      </w:r>
    </w:p>
    <w:p w14:paraId="2DD4BA06" w14:textId="1E5FB492" w:rsidR="006B5F4F" w:rsidRPr="00D26EBC" w:rsidRDefault="00C4538D" w:rsidP="00491139">
      <w:pPr>
        <w:pStyle w:val="Para"/>
        <w:rPr>
          <w:highlight w:val="yellow"/>
        </w:rPr>
      </w:pPr>
      <w:r w:rsidRPr="0019659C">
        <w:t xml:space="preserve">Gone are the days people had to wait for newspapers or near radios to know the news. With the advent of internet and the advancements in mobile communication technologies, instant news is available at the palm of everyone. This created new breed of news outlets - online news portals. The popularity of the online news outlets and the individual articles are always an interesting problem to predict. The popularity of an article can be measured using many factors, like, </w:t>
      </w:r>
      <w:r w:rsidR="0019659C" w:rsidRPr="0019659C">
        <w:t>n</w:t>
      </w:r>
      <w:r w:rsidRPr="0019659C">
        <w:t xml:space="preserve">umber of times the page is read, </w:t>
      </w:r>
      <w:r w:rsidR="0019659C" w:rsidRPr="0019659C">
        <w:t>a</w:t>
      </w:r>
      <w:r w:rsidRPr="0019659C">
        <w:t xml:space="preserve">verage time spent by a user on reading the article, </w:t>
      </w:r>
      <w:r w:rsidR="0019659C" w:rsidRPr="0019659C">
        <w:t>n</w:t>
      </w:r>
      <w:r w:rsidRPr="0019659C">
        <w:t xml:space="preserve">umber of times the article is </w:t>
      </w:r>
      <w:r w:rsidRPr="00C735C4">
        <w:t xml:space="preserve">referred in internet. One such key factor for measuring the popularity is “Shares” - </w:t>
      </w:r>
      <w:r w:rsidR="00EA5D81" w:rsidRPr="00C735C4">
        <w:t>n</w:t>
      </w:r>
      <w:r w:rsidRPr="00C735C4">
        <w:t xml:space="preserve">umber </w:t>
      </w:r>
      <w:r w:rsidR="00C735C4" w:rsidRPr="00C735C4">
        <w:t>of times</w:t>
      </w:r>
      <w:r w:rsidRPr="00C735C4">
        <w:t>, an article is shared by its readers. The popularity of an article can be derived in real-time by predicting its shares</w:t>
      </w:r>
      <w:r w:rsidR="001A1BC9" w:rsidRPr="00C735C4">
        <w:t xml:space="preserve"> based on the </w:t>
      </w:r>
      <w:r w:rsidR="00C735C4" w:rsidRPr="00C735C4">
        <w:t xml:space="preserve">textual </w:t>
      </w:r>
      <w:r w:rsidR="001A1BC9" w:rsidRPr="00C735C4">
        <w:t>content</w:t>
      </w:r>
      <w:r w:rsidR="00C735C4">
        <w:t xml:space="preserve"> and</w:t>
      </w:r>
      <w:r w:rsidR="00C735C4" w:rsidRPr="00C735C4">
        <w:t xml:space="preserve"> other related features from </w:t>
      </w:r>
      <w:r w:rsidR="00C735C4">
        <w:t>empirical</w:t>
      </w:r>
      <w:r w:rsidR="00C735C4" w:rsidRPr="00C735C4">
        <w:t xml:space="preserve"> observations</w:t>
      </w:r>
      <w:r w:rsidRPr="00C735C4">
        <w:t>.</w:t>
      </w:r>
    </w:p>
    <w:p w14:paraId="51F1BC7C" w14:textId="5519B3E1" w:rsidR="007D7D22" w:rsidRPr="00D26EBC" w:rsidRDefault="007D7D22" w:rsidP="00491139">
      <w:pPr>
        <w:pStyle w:val="Para"/>
        <w:rPr>
          <w:highlight w:val="yellow"/>
        </w:rPr>
      </w:pPr>
    </w:p>
    <w:p w14:paraId="2C099EDA" w14:textId="1A021F22" w:rsidR="761AADFB" w:rsidRPr="007C69E6" w:rsidRDefault="761AADFB" w:rsidP="00491139">
      <w:pPr>
        <w:pStyle w:val="Para"/>
      </w:pPr>
      <w:r w:rsidRPr="007C69E6">
        <w:t>In this project</w:t>
      </w:r>
      <w:r w:rsidR="097AFC49" w:rsidRPr="007C69E6">
        <w:t>, we use</w:t>
      </w:r>
      <w:r w:rsidR="0060023F" w:rsidRPr="007C69E6">
        <w:t>d</w:t>
      </w:r>
      <w:r w:rsidR="097AFC49" w:rsidRPr="007C69E6">
        <w:t xml:space="preserve"> </w:t>
      </w:r>
      <w:r w:rsidR="7D727762" w:rsidRPr="007C69E6">
        <w:t xml:space="preserve">Mashable.com dataset. </w:t>
      </w:r>
      <w:r w:rsidR="39E319B8" w:rsidRPr="007C69E6">
        <w:t xml:space="preserve">Mashable.com is </w:t>
      </w:r>
      <w:r w:rsidR="2219558F" w:rsidRPr="007C69E6">
        <w:t xml:space="preserve">a well-known </w:t>
      </w:r>
      <w:r w:rsidR="107CC8BD" w:rsidRPr="007C69E6">
        <w:t xml:space="preserve">online news outlet, with </w:t>
      </w:r>
      <w:r w:rsidR="48A3EFC4" w:rsidRPr="007C69E6">
        <w:t xml:space="preserve">hundreds of articles </w:t>
      </w:r>
      <w:r w:rsidR="33B58990" w:rsidRPr="007C69E6">
        <w:t xml:space="preserve">newly </w:t>
      </w:r>
      <w:r w:rsidR="48A3EFC4" w:rsidRPr="007C69E6">
        <w:t xml:space="preserve">published on weekly basis. </w:t>
      </w:r>
      <w:r w:rsidR="6F2F06A0" w:rsidRPr="007C69E6">
        <w:t xml:space="preserve">With thousands of </w:t>
      </w:r>
      <w:r w:rsidR="0279757D" w:rsidRPr="007C69E6">
        <w:t xml:space="preserve">articles available online from the </w:t>
      </w:r>
      <w:r w:rsidR="51B7BC84" w:rsidRPr="007C69E6">
        <w:t xml:space="preserve">past decade, </w:t>
      </w:r>
      <w:r w:rsidR="346A7959" w:rsidRPr="007C69E6">
        <w:t>it</w:t>
      </w:r>
      <w:r w:rsidR="51B7BC84" w:rsidRPr="007C69E6">
        <w:t xml:space="preserve"> is one of the </w:t>
      </w:r>
      <w:r w:rsidR="66F89BFC" w:rsidRPr="007C69E6">
        <w:t>major source</w:t>
      </w:r>
      <w:r w:rsidR="00491139">
        <w:t>s</w:t>
      </w:r>
      <w:r w:rsidR="66F89BFC" w:rsidRPr="007C69E6">
        <w:t xml:space="preserve"> of news </w:t>
      </w:r>
      <w:r w:rsidR="6536698E" w:rsidRPr="007C69E6">
        <w:t>archives.</w:t>
      </w:r>
      <w:r w:rsidR="33B58990" w:rsidRPr="007C69E6">
        <w:t xml:space="preserve"> </w:t>
      </w:r>
      <w:r w:rsidR="107CC8BD" w:rsidRPr="007C69E6">
        <w:t>The</w:t>
      </w:r>
      <w:r w:rsidR="2BBE189C" w:rsidRPr="007C69E6">
        <w:t xml:space="preserve"> given</w:t>
      </w:r>
      <w:r w:rsidR="7D727762" w:rsidRPr="007C69E6">
        <w:t xml:space="preserve"> dataset contains </w:t>
      </w:r>
      <w:r w:rsidR="3ECA1A76" w:rsidRPr="007C69E6">
        <w:t xml:space="preserve">URL, shares </w:t>
      </w:r>
      <w:r w:rsidR="6295CFDA" w:rsidRPr="007C69E6">
        <w:t xml:space="preserve">count and 17 raw </w:t>
      </w:r>
      <w:r w:rsidR="003E4179" w:rsidRPr="007C69E6">
        <w:t xml:space="preserve">numerical </w:t>
      </w:r>
      <w:r w:rsidR="6295CFDA" w:rsidRPr="007C69E6">
        <w:t>features for selected</w:t>
      </w:r>
      <w:r w:rsidR="14705844" w:rsidRPr="007C69E6">
        <w:t xml:space="preserve"> articles</w:t>
      </w:r>
      <w:r w:rsidR="6295CFDA" w:rsidRPr="007C69E6">
        <w:t>.</w:t>
      </w:r>
    </w:p>
    <w:p w14:paraId="51D5473F" w14:textId="25C689D9" w:rsidR="761AADFB" w:rsidRPr="007C69E6" w:rsidRDefault="761AADFB" w:rsidP="00491139">
      <w:pPr>
        <w:pStyle w:val="Para"/>
      </w:pPr>
    </w:p>
    <w:p w14:paraId="0F8C47A8" w14:textId="46E2B98D" w:rsidR="761AADFB" w:rsidRPr="007C69E6" w:rsidRDefault="1272F9AB" w:rsidP="00491139">
      <w:pPr>
        <w:pStyle w:val="Para"/>
      </w:pPr>
      <w:r w:rsidRPr="007C69E6">
        <w:t xml:space="preserve">We web-scrapped the HTML content of the </w:t>
      </w:r>
      <w:r w:rsidR="27B06379" w:rsidRPr="007C69E6">
        <w:t xml:space="preserve">articles </w:t>
      </w:r>
      <w:r w:rsidR="1B7B1965" w:rsidRPr="007C69E6">
        <w:t>with</w:t>
      </w:r>
      <w:r w:rsidR="27B06379" w:rsidRPr="007C69E6">
        <w:t xml:space="preserve"> the </w:t>
      </w:r>
      <w:r w:rsidR="1B7B1965" w:rsidRPr="007C69E6">
        <w:t xml:space="preserve">URLs </w:t>
      </w:r>
      <w:r w:rsidR="285A8CA2" w:rsidRPr="007C69E6">
        <w:t xml:space="preserve">provided in the dataset. </w:t>
      </w:r>
      <w:r w:rsidR="24129EB3" w:rsidRPr="007C69E6">
        <w:t>This</w:t>
      </w:r>
      <w:r w:rsidR="714F6943" w:rsidRPr="007C69E6">
        <w:t xml:space="preserve"> HTML content </w:t>
      </w:r>
      <w:r w:rsidR="24129EB3" w:rsidRPr="007C69E6">
        <w:t xml:space="preserve">was then </w:t>
      </w:r>
      <w:proofErr w:type="gramStart"/>
      <w:r w:rsidR="00491139">
        <w:t>preprocessed</w:t>
      </w:r>
      <w:proofErr w:type="gramEnd"/>
      <w:r w:rsidR="00491139">
        <w:t xml:space="preserve"> and</w:t>
      </w:r>
      <w:r w:rsidR="24129EB3" w:rsidRPr="007C69E6">
        <w:t xml:space="preserve"> </w:t>
      </w:r>
      <w:r w:rsidR="37524C13" w:rsidRPr="007C69E6">
        <w:t xml:space="preserve">features were extracted using various </w:t>
      </w:r>
      <w:r w:rsidR="0315EC50" w:rsidRPr="007C69E6">
        <w:t xml:space="preserve">Natural Language Processing </w:t>
      </w:r>
      <w:r w:rsidR="48A57354" w:rsidRPr="007C69E6">
        <w:t xml:space="preserve">methodologies and </w:t>
      </w:r>
      <w:r w:rsidR="6536698E" w:rsidRPr="007C69E6">
        <w:t xml:space="preserve">algorithms. </w:t>
      </w:r>
      <w:r w:rsidR="26358F1B" w:rsidRPr="007C69E6">
        <w:t xml:space="preserve">With close to 200 features generated from the data, we </w:t>
      </w:r>
      <w:r w:rsidR="3744AB6F" w:rsidRPr="007C69E6">
        <w:t xml:space="preserve">analyzed the features, checked the importance of them and </w:t>
      </w:r>
      <w:r w:rsidR="7F827C49" w:rsidRPr="007C69E6">
        <w:t>isolated</w:t>
      </w:r>
      <w:r w:rsidR="3744AB6F" w:rsidRPr="007C69E6">
        <w:t xml:space="preserve"> </w:t>
      </w:r>
      <w:r w:rsidR="0F00AC65" w:rsidRPr="007C69E6">
        <w:t>features which make higher impact on the target variable, “shares”.</w:t>
      </w:r>
    </w:p>
    <w:p w14:paraId="78CCA309" w14:textId="66C24777" w:rsidR="761AADFB" w:rsidRPr="00D26EBC" w:rsidRDefault="761AADFB" w:rsidP="00491139">
      <w:pPr>
        <w:pStyle w:val="Para"/>
        <w:rPr>
          <w:highlight w:val="yellow"/>
        </w:rPr>
      </w:pPr>
    </w:p>
    <w:p w14:paraId="7D568EE8" w14:textId="2D654415" w:rsidR="761AADFB" w:rsidRPr="00860B7C" w:rsidRDefault="367CC9BB" w:rsidP="00491139">
      <w:pPr>
        <w:pStyle w:val="Para"/>
      </w:pPr>
      <w:r w:rsidRPr="00860B7C">
        <w:t xml:space="preserve">These features were then used to build and train various Machine Learning and Deep Learning models. </w:t>
      </w:r>
      <w:r w:rsidR="42214E3B" w:rsidRPr="00860B7C">
        <w:t xml:space="preserve">All the models were </w:t>
      </w:r>
      <w:r w:rsidR="3DDC6F77" w:rsidRPr="00860B7C">
        <w:t>finetuned by</w:t>
      </w:r>
      <w:r w:rsidR="42214E3B" w:rsidRPr="00860B7C">
        <w:t xml:space="preserve"> </w:t>
      </w:r>
      <w:r w:rsidR="04BE8B58" w:rsidRPr="00860B7C">
        <w:t xml:space="preserve">adjusting </w:t>
      </w:r>
      <w:r w:rsidR="007C69E6" w:rsidRPr="00860B7C">
        <w:t>model specific</w:t>
      </w:r>
      <w:r w:rsidR="04BE8B58" w:rsidRPr="00860B7C">
        <w:t xml:space="preserve"> </w:t>
      </w:r>
      <w:r w:rsidR="42CEFCA5" w:rsidRPr="00860B7C">
        <w:t xml:space="preserve">hyperparameters. </w:t>
      </w:r>
      <w:r w:rsidR="3EC4942F" w:rsidRPr="00860B7C">
        <w:t xml:space="preserve">The outputs of the models were compared with available target </w:t>
      </w:r>
      <w:r w:rsidR="63D77672" w:rsidRPr="00860B7C">
        <w:t xml:space="preserve">values on both </w:t>
      </w:r>
      <w:r w:rsidR="2D094FF9" w:rsidRPr="00860B7C">
        <w:t>Training Set and Test Set</w:t>
      </w:r>
      <w:r w:rsidR="02C2512B" w:rsidRPr="00860B7C">
        <w:t xml:space="preserve"> to check </w:t>
      </w:r>
      <w:r w:rsidR="4192C377" w:rsidRPr="00860B7C">
        <w:t xml:space="preserve">the performance of </w:t>
      </w:r>
      <w:r w:rsidR="7F5E4FCA" w:rsidRPr="00860B7C">
        <w:t xml:space="preserve">each of the model. In this exercise </w:t>
      </w:r>
      <w:r w:rsidR="7F54FEF6" w:rsidRPr="00860B7C">
        <w:t xml:space="preserve">we </w:t>
      </w:r>
      <w:r w:rsidR="04469EC0" w:rsidRPr="00860B7C">
        <w:t xml:space="preserve">found </w:t>
      </w:r>
      <w:proofErr w:type="spellStart"/>
      <w:r w:rsidR="37656598" w:rsidRPr="00860B7C">
        <w:t>XGBoost</w:t>
      </w:r>
      <w:proofErr w:type="spellEnd"/>
      <w:r w:rsidR="37656598" w:rsidRPr="00860B7C">
        <w:t xml:space="preserve">, </w:t>
      </w:r>
      <w:r w:rsidR="790D475A" w:rsidRPr="00860B7C">
        <w:t xml:space="preserve">Gradient boosting and </w:t>
      </w:r>
      <w:r w:rsidR="001872CF" w:rsidRPr="00860B7C">
        <w:t>Linear regression</w:t>
      </w:r>
      <w:r w:rsidR="00E21CF8" w:rsidRPr="00860B7C">
        <w:t xml:space="preserve"> algorithms</w:t>
      </w:r>
      <w:r w:rsidR="790D475A" w:rsidRPr="00860B7C">
        <w:t xml:space="preserve"> were </w:t>
      </w:r>
      <w:r w:rsidR="1E8BA20B" w:rsidRPr="00860B7C">
        <w:t>the most efficient</w:t>
      </w:r>
      <w:r w:rsidR="5C653B49" w:rsidRPr="00860B7C">
        <w:t xml:space="preserve">. This paper details the </w:t>
      </w:r>
      <w:r w:rsidR="450FD504" w:rsidRPr="00860B7C">
        <w:t xml:space="preserve">feature engineering we performed, </w:t>
      </w:r>
      <w:r w:rsidR="00860B7C" w:rsidRPr="00860B7C">
        <w:t xml:space="preserve">benchmarking of </w:t>
      </w:r>
      <w:r w:rsidR="5F7DFEFE" w:rsidRPr="00860B7C">
        <w:t>different</w:t>
      </w:r>
      <w:r w:rsidR="00860B7C" w:rsidRPr="00860B7C">
        <w:t xml:space="preserve"> regression</w:t>
      </w:r>
      <w:r w:rsidR="5F7DFEFE" w:rsidRPr="00860B7C">
        <w:t xml:space="preserve"> algorithms</w:t>
      </w:r>
      <w:r w:rsidR="450FD504" w:rsidRPr="00860B7C">
        <w:t xml:space="preserve"> </w:t>
      </w:r>
      <w:r w:rsidR="105D597A" w:rsidRPr="00860B7C">
        <w:t xml:space="preserve">and the </w:t>
      </w:r>
      <w:r w:rsidR="29531251" w:rsidRPr="00860B7C">
        <w:t>conclusion based on these steps.</w:t>
      </w:r>
    </w:p>
    <w:p w14:paraId="6D642828" w14:textId="759FDB35" w:rsidR="761AADFB" w:rsidRPr="00457AEB" w:rsidRDefault="761AADFB" w:rsidP="00491139">
      <w:pPr>
        <w:pStyle w:val="Para"/>
      </w:pPr>
    </w:p>
    <w:p w14:paraId="5E0D7022" w14:textId="7B69299D" w:rsidR="761AADFB" w:rsidRDefault="6BF0076C" w:rsidP="00491139">
      <w:pPr>
        <w:pStyle w:val="Para"/>
      </w:pPr>
      <w:r w:rsidRPr="00457AEB">
        <w:t>Though this work is based on given Mashable.com, the learnings and observation of it are more general in nature</w:t>
      </w:r>
      <w:r w:rsidR="4A494B27" w:rsidRPr="00457AEB">
        <w:t xml:space="preserve"> and hence it can be </w:t>
      </w:r>
      <w:r w:rsidR="4A82DEA3" w:rsidRPr="00457AEB">
        <w:t xml:space="preserve">generalized for </w:t>
      </w:r>
      <w:r w:rsidR="091668E4" w:rsidRPr="00457AEB">
        <w:t>other such problems</w:t>
      </w:r>
      <w:r w:rsidR="00457AEB" w:rsidRPr="00457AEB">
        <w:t xml:space="preserve"> in digital media</w:t>
      </w:r>
      <w:r w:rsidR="25F4F564" w:rsidRPr="00457AEB">
        <w:t>.</w:t>
      </w:r>
      <w:r w:rsidR="7D20C0F6" w:rsidRPr="7D20C0F6">
        <w:t xml:space="preserve"> </w:t>
      </w:r>
    </w:p>
    <w:p w14:paraId="7267839F" w14:textId="543FBF3A" w:rsidR="007A0F0A" w:rsidRPr="0052728D" w:rsidRDefault="00987FC8" w:rsidP="0052728D">
      <w:pPr>
        <w:pStyle w:val="Head1"/>
      </w:pPr>
      <w:r w:rsidRPr="0052728D">
        <w:rPr>
          <w:rStyle w:val="Label"/>
        </w:rPr>
        <w:t>2</w:t>
      </w:r>
      <w:r w:rsidR="007A0F0A" w:rsidRPr="0052728D">
        <w:t> </w:t>
      </w:r>
      <w:r w:rsidR="007A0F0A" w:rsidRPr="0052728D">
        <w:t>Data Collection &amp; Statistics</w:t>
      </w:r>
    </w:p>
    <w:p w14:paraId="7E4ECDDC" w14:textId="33A959A9" w:rsidR="007A0F0A" w:rsidRDefault="007A0F0A" w:rsidP="00491139">
      <w:pPr>
        <w:pStyle w:val="Para"/>
        <w:rPr>
          <w:highlight w:val="yellow"/>
        </w:rPr>
      </w:pPr>
      <w:r w:rsidRPr="000815B8">
        <w:t xml:space="preserve">The given dataset contains 7795 rows of data. Each row contains Id, URL, Shares count and 17 features associated with the URL. We analyzed the given data and found that the 17 features are not </w:t>
      </w:r>
      <w:proofErr w:type="gramStart"/>
      <w:r w:rsidRPr="000815B8">
        <w:t>sufficient</w:t>
      </w:r>
      <w:proofErr w:type="gramEnd"/>
      <w:r w:rsidRPr="000815B8">
        <w:t xml:space="preserve"> for accurately predicting the shares. The efficiency of the </w:t>
      </w:r>
      <w:r w:rsidRPr="00AA1617">
        <w:lastRenderedPageBreak/>
        <w:t xml:space="preserve">ML models </w:t>
      </w:r>
      <w:r w:rsidR="00AA1617" w:rsidRPr="00AA1617">
        <w:t>was</w:t>
      </w:r>
      <w:r w:rsidRPr="00AA1617">
        <w:t xml:space="preserve"> not </w:t>
      </w:r>
      <w:r w:rsidR="00AA1617">
        <w:t>satisfactory</w:t>
      </w:r>
      <w:r w:rsidRPr="00AA1617">
        <w:t xml:space="preserve"> if we </w:t>
      </w:r>
      <w:r w:rsidR="00AA1617" w:rsidRPr="00AA1617">
        <w:t xml:space="preserve">build the prediction model by </w:t>
      </w:r>
      <w:r w:rsidRPr="00AA1617">
        <w:t>us</w:t>
      </w:r>
      <w:r w:rsidR="00AA1617" w:rsidRPr="00AA1617">
        <w:t>ing</w:t>
      </w:r>
      <w:r w:rsidRPr="00AA1617">
        <w:t xml:space="preserve"> the</w:t>
      </w:r>
      <w:r w:rsidR="00AA1617" w:rsidRPr="00AA1617">
        <w:t xml:space="preserve"> limited</w:t>
      </w:r>
      <w:r w:rsidRPr="00AA1617">
        <w:t xml:space="preserve"> features provided.</w:t>
      </w:r>
    </w:p>
    <w:p w14:paraId="3FB2F221" w14:textId="2915B191" w:rsidR="007A0F0A" w:rsidRDefault="007A0F0A" w:rsidP="00491139">
      <w:pPr>
        <w:pStyle w:val="Para"/>
        <w:rPr>
          <w:highlight w:val="yellow"/>
        </w:rPr>
      </w:pPr>
    </w:p>
    <w:p w14:paraId="24434CAD" w14:textId="701E44AA" w:rsidR="007A0F0A" w:rsidRPr="00647782" w:rsidRDefault="05C93E47" w:rsidP="00491139">
      <w:pPr>
        <w:pStyle w:val="Para"/>
      </w:pPr>
      <w:r w:rsidRPr="00647782">
        <w:t xml:space="preserve">Hence, we decided to dive deep into the </w:t>
      </w:r>
      <w:r w:rsidR="009D5A52" w:rsidRPr="00647782">
        <w:t xml:space="preserve">robust </w:t>
      </w:r>
      <w:r w:rsidRPr="00647782">
        <w:t xml:space="preserve">Feature Engineering of the </w:t>
      </w:r>
      <w:r w:rsidR="009D5A52" w:rsidRPr="00647782">
        <w:t>independent variables</w:t>
      </w:r>
      <w:r w:rsidRPr="00647782">
        <w:t>. This includes, re-engineering the existing features</w:t>
      </w:r>
      <w:r w:rsidR="009D5A52" w:rsidRPr="00647782">
        <w:t xml:space="preserve"> (raw 17)</w:t>
      </w:r>
      <w:r w:rsidRPr="00647782">
        <w:t xml:space="preserve">, adding new Numerical, NLP and Date based features, which are explained in detail in the “Experiments” section. For this feature engineering activity, information in the given dataset is not </w:t>
      </w:r>
      <w:proofErr w:type="gramStart"/>
      <w:r w:rsidRPr="00647782">
        <w:t>sufficient</w:t>
      </w:r>
      <w:proofErr w:type="gramEnd"/>
      <w:r w:rsidRPr="00647782">
        <w:t xml:space="preserve">. </w:t>
      </w:r>
      <w:r w:rsidR="00647782" w:rsidRPr="00647782">
        <w:t>Hence,</w:t>
      </w:r>
      <w:r w:rsidRPr="00647782">
        <w:t xml:space="preserve"> we collected more</w:t>
      </w:r>
      <w:r w:rsidR="007C5E50" w:rsidRPr="00647782">
        <w:t xml:space="preserve"> textual</w:t>
      </w:r>
      <w:r w:rsidRPr="00647782">
        <w:t xml:space="preserve"> information </w:t>
      </w:r>
      <w:r w:rsidR="00647782" w:rsidRPr="00647782">
        <w:t>such as title, content and meta keywords of the given articles</w:t>
      </w:r>
      <w:r w:rsidRPr="00647782">
        <w:t>.</w:t>
      </w:r>
    </w:p>
    <w:p w14:paraId="57A1A0BD" w14:textId="14B87820" w:rsidR="007A0F0A" w:rsidRDefault="007A0F0A" w:rsidP="00491139">
      <w:pPr>
        <w:pStyle w:val="Para"/>
        <w:rPr>
          <w:highlight w:val="yellow"/>
        </w:rPr>
      </w:pPr>
    </w:p>
    <w:p w14:paraId="054DBB0A" w14:textId="26772354" w:rsidR="007A0F0A" w:rsidRPr="0052728D" w:rsidRDefault="00987FC8" w:rsidP="0052728D">
      <w:pPr>
        <w:pStyle w:val="Head2"/>
      </w:pPr>
      <w:r w:rsidRPr="0052728D">
        <w:t xml:space="preserve">2.1 </w:t>
      </w:r>
      <w:r w:rsidR="05C93E47" w:rsidRPr="0052728D">
        <w:t>Web Content Mining (Crawling):</w:t>
      </w:r>
    </w:p>
    <w:p w14:paraId="638A5349" w14:textId="199D3128" w:rsidR="007A0F0A" w:rsidRPr="00AA2936" w:rsidRDefault="05C93E47" w:rsidP="00491139">
      <w:pPr>
        <w:pStyle w:val="Para"/>
      </w:pPr>
      <w:r w:rsidRPr="00AA2936">
        <w:t xml:space="preserve">We crawled the Mashable.com website and extracted the full HTML content of every news article </w:t>
      </w:r>
      <w:r w:rsidR="00647782" w:rsidRPr="00AA2936">
        <w:t>URL</w:t>
      </w:r>
      <w:r w:rsidRPr="00AA2936">
        <w:t xml:space="preserve"> iteratively using </w:t>
      </w:r>
      <w:proofErr w:type="spellStart"/>
      <w:r w:rsidRPr="00AA2936">
        <w:rPr>
          <w:i/>
          <w:iCs/>
        </w:rPr>
        <w:t>beautifulsoup</w:t>
      </w:r>
      <w:proofErr w:type="spellEnd"/>
      <w:r w:rsidRPr="00AA2936">
        <w:t xml:space="preserve"> </w:t>
      </w:r>
      <w:r w:rsidR="00647782" w:rsidRPr="00AA2936">
        <w:t xml:space="preserve">(an </w:t>
      </w:r>
      <w:r w:rsidRPr="00AA2936">
        <w:t>open source library in Python</w:t>
      </w:r>
      <w:r w:rsidR="00647782" w:rsidRPr="00AA2936">
        <w:t>)</w:t>
      </w:r>
      <w:r w:rsidRPr="00AA2936">
        <w:t xml:space="preserve">. From this HTML content, we extracted the following for every article; Title, Meta Keywords, text of article’s content, Images &amp; Videos count inside the article, URL links to other articles and the </w:t>
      </w:r>
      <w:r w:rsidR="00647782" w:rsidRPr="00AA2936">
        <w:t>p</w:t>
      </w:r>
      <w:r w:rsidRPr="00AA2936">
        <w:t>ublished timestamp of the article. This initial data collection activity, though time consuming, helped us to come up with various features related to the article.</w:t>
      </w:r>
    </w:p>
    <w:p w14:paraId="145DCE33" w14:textId="11CB4A13" w:rsidR="007A0F0A" w:rsidRDefault="007A0F0A" w:rsidP="00491139">
      <w:pPr>
        <w:pStyle w:val="Para"/>
        <w:rPr>
          <w:highlight w:val="yellow"/>
        </w:rPr>
      </w:pPr>
    </w:p>
    <w:p w14:paraId="5022AF60" w14:textId="1CE200C2" w:rsidR="007A0F0A" w:rsidRPr="000C2535" w:rsidRDefault="05C93E47" w:rsidP="00491139">
      <w:pPr>
        <w:pStyle w:val="Para"/>
      </w:pPr>
      <w:r w:rsidRPr="000C2535">
        <w:t>Here are some statistics about the data:</w:t>
      </w:r>
    </w:p>
    <w:p w14:paraId="0108B61B" w14:textId="2E98985F" w:rsidR="007A0F0A" w:rsidRPr="000C2535" w:rsidRDefault="5A29734D" w:rsidP="00491139">
      <w:pPr>
        <w:pStyle w:val="Para"/>
        <w:numPr>
          <w:ilvl w:val="0"/>
          <w:numId w:val="36"/>
        </w:numPr>
        <w:rPr>
          <w:rFonts w:eastAsia="Linux Libertine" w:cs="Linux Libertine"/>
          <w:szCs w:val="18"/>
        </w:rPr>
      </w:pPr>
      <w:r w:rsidRPr="000C2535">
        <w:t>No.</w:t>
      </w:r>
      <w:r w:rsidR="000C2535">
        <w:t xml:space="preserve"> </w:t>
      </w:r>
      <w:r w:rsidRPr="000C2535">
        <w:t xml:space="preserve">of </w:t>
      </w:r>
      <w:r w:rsidR="00315802" w:rsidRPr="000C2535">
        <w:t>articles</w:t>
      </w:r>
      <w:r w:rsidR="007A0F0A" w:rsidRPr="000C2535">
        <w:tab/>
      </w:r>
      <w:r w:rsidR="007A0F0A" w:rsidRPr="000C2535">
        <w:tab/>
      </w:r>
      <w:r w:rsidRPr="000C2535">
        <w:t>7795</w:t>
      </w:r>
    </w:p>
    <w:p w14:paraId="6C2E7C4F" w14:textId="3D06AC70" w:rsidR="007A0F0A" w:rsidRPr="000C2535" w:rsidRDefault="5A29734D" w:rsidP="00491139">
      <w:pPr>
        <w:pStyle w:val="Para"/>
        <w:numPr>
          <w:ilvl w:val="0"/>
          <w:numId w:val="36"/>
        </w:numPr>
        <w:rPr>
          <w:szCs w:val="18"/>
        </w:rPr>
      </w:pPr>
      <w:r w:rsidRPr="000C2535">
        <w:t>Avg shares per article</w:t>
      </w:r>
      <w:r w:rsidR="007A0F0A" w:rsidRPr="000C2535">
        <w:tab/>
      </w:r>
      <w:r w:rsidRPr="000C2535">
        <w:t>3028</w:t>
      </w:r>
    </w:p>
    <w:p w14:paraId="425EB5E3" w14:textId="487C8E3F" w:rsidR="007A0F0A" w:rsidRPr="000C2535" w:rsidRDefault="001E2D46" w:rsidP="00491139">
      <w:pPr>
        <w:pStyle w:val="Para"/>
        <w:numPr>
          <w:ilvl w:val="0"/>
          <w:numId w:val="36"/>
        </w:numPr>
      </w:pPr>
      <w:r w:rsidRPr="000C2535">
        <w:t>Latest</w:t>
      </w:r>
      <w:r w:rsidR="05C93E47" w:rsidRPr="000C2535">
        <w:t xml:space="preserve"> article</w:t>
      </w:r>
      <w:r w:rsidR="5A29734D" w:rsidRPr="000C2535">
        <w:tab/>
      </w:r>
      <w:r w:rsidR="5A29734D" w:rsidRPr="000C2535">
        <w:tab/>
      </w:r>
      <w:r w:rsidR="05C93E47" w:rsidRPr="000C2535">
        <w:t>2014/12/27</w:t>
      </w:r>
    </w:p>
    <w:p w14:paraId="50DA4340" w14:textId="33C309B3" w:rsidR="007A0F0A" w:rsidRPr="000C2535" w:rsidRDefault="05C93E47" w:rsidP="00491139">
      <w:pPr>
        <w:pStyle w:val="Para"/>
        <w:numPr>
          <w:ilvl w:val="0"/>
          <w:numId w:val="36"/>
        </w:numPr>
      </w:pPr>
      <w:r w:rsidRPr="000C2535">
        <w:t>Oldest article</w:t>
      </w:r>
      <w:r w:rsidR="5A29734D" w:rsidRPr="000C2535">
        <w:tab/>
      </w:r>
      <w:r w:rsidR="5A29734D" w:rsidRPr="000C2535">
        <w:tab/>
      </w:r>
      <w:r w:rsidRPr="000C2535">
        <w:t>2014/09/01</w:t>
      </w:r>
    </w:p>
    <w:p w14:paraId="069AF69A" w14:textId="51E28F59" w:rsidR="007A0F0A" w:rsidRPr="000C2535" w:rsidRDefault="05C93E47" w:rsidP="00491139">
      <w:pPr>
        <w:pStyle w:val="Para"/>
        <w:numPr>
          <w:ilvl w:val="0"/>
          <w:numId w:val="36"/>
        </w:numPr>
      </w:pPr>
      <w:r w:rsidRPr="000C2535">
        <w:t>Size of crawled data</w:t>
      </w:r>
      <w:r w:rsidR="5A29734D" w:rsidRPr="000C2535">
        <w:tab/>
      </w:r>
      <w:r w:rsidRPr="000C2535">
        <w:t>531 MB</w:t>
      </w:r>
    </w:p>
    <w:p w14:paraId="2234FDE8" w14:textId="7DFC002F" w:rsidR="007A0F0A" w:rsidRPr="000C2535" w:rsidRDefault="05C93E47" w:rsidP="00491139">
      <w:pPr>
        <w:pStyle w:val="Para"/>
        <w:numPr>
          <w:ilvl w:val="0"/>
          <w:numId w:val="36"/>
        </w:numPr>
      </w:pPr>
      <w:r w:rsidRPr="000C2535">
        <w:t>HTML size of articles</w:t>
      </w:r>
      <w:r w:rsidR="5A29734D" w:rsidRPr="000C2535">
        <w:tab/>
      </w:r>
      <w:r w:rsidRPr="000C2535">
        <w:t>41 to 370 kb</w:t>
      </w:r>
    </w:p>
    <w:p w14:paraId="04860B68" w14:textId="03A6C2D9" w:rsidR="007A0F0A" w:rsidRPr="000C2535" w:rsidRDefault="05C93E47" w:rsidP="00491139">
      <w:pPr>
        <w:pStyle w:val="Para"/>
        <w:numPr>
          <w:ilvl w:val="0"/>
          <w:numId w:val="36"/>
        </w:numPr>
      </w:pPr>
      <w:r w:rsidRPr="000C2535">
        <w:t>Article content size</w:t>
      </w:r>
      <w:r w:rsidR="5A29734D" w:rsidRPr="000C2535">
        <w:tab/>
      </w:r>
      <w:r w:rsidR="00DA3286" w:rsidRPr="000C2535">
        <w:tab/>
      </w:r>
      <w:r w:rsidRPr="000C2535">
        <w:t>70b to 32kb</w:t>
      </w:r>
    </w:p>
    <w:p w14:paraId="75F49EF1" w14:textId="5A3C5755" w:rsidR="007A0F0A" w:rsidRPr="000C2535" w:rsidRDefault="05C93E47" w:rsidP="00491139">
      <w:pPr>
        <w:pStyle w:val="Para"/>
        <w:numPr>
          <w:ilvl w:val="0"/>
          <w:numId w:val="36"/>
        </w:numPr>
      </w:pPr>
      <w:r w:rsidRPr="000C2535">
        <w:t>Avg no. of tokens</w:t>
      </w:r>
      <w:r w:rsidR="00E71506" w:rsidRPr="000C2535">
        <w:tab/>
      </w:r>
      <w:r w:rsidR="5A29734D" w:rsidRPr="000C2535">
        <w:tab/>
      </w:r>
      <w:r w:rsidRPr="000C2535">
        <w:t>646</w:t>
      </w:r>
    </w:p>
    <w:p w14:paraId="62007EDE" w14:textId="5FF0849E" w:rsidR="007A0F0A" w:rsidRPr="000C2535" w:rsidRDefault="05C93E47" w:rsidP="00491139">
      <w:pPr>
        <w:pStyle w:val="Para"/>
        <w:numPr>
          <w:ilvl w:val="0"/>
          <w:numId w:val="36"/>
        </w:numPr>
      </w:pPr>
      <w:r w:rsidRPr="000C2535">
        <w:t>Avg no. of unique tokens</w:t>
      </w:r>
      <w:r w:rsidR="5A29734D" w:rsidRPr="000C2535">
        <w:tab/>
      </w:r>
      <w:r w:rsidRPr="000C2535">
        <w:t>288</w:t>
      </w:r>
    </w:p>
    <w:p w14:paraId="3EC9364D" w14:textId="4F9DC5E3" w:rsidR="007A0F0A" w:rsidRPr="000C2535" w:rsidRDefault="05C93E47" w:rsidP="00491139">
      <w:pPr>
        <w:pStyle w:val="Para"/>
        <w:numPr>
          <w:ilvl w:val="0"/>
          <w:numId w:val="36"/>
        </w:numPr>
      </w:pPr>
      <w:r w:rsidRPr="000C2535">
        <w:t>Avg token length</w:t>
      </w:r>
      <w:r w:rsidR="5A29734D" w:rsidRPr="000C2535">
        <w:tab/>
      </w:r>
      <w:r w:rsidR="5A29734D" w:rsidRPr="000C2535">
        <w:tab/>
      </w:r>
      <w:r w:rsidRPr="000C2535">
        <w:t>~4</w:t>
      </w:r>
    </w:p>
    <w:p w14:paraId="71DCA568" w14:textId="59C15E8A" w:rsidR="007A0F0A" w:rsidRPr="000C2535" w:rsidRDefault="05C93E47" w:rsidP="00491139">
      <w:pPr>
        <w:pStyle w:val="Para"/>
        <w:numPr>
          <w:ilvl w:val="0"/>
          <w:numId w:val="36"/>
        </w:numPr>
      </w:pPr>
      <w:r w:rsidRPr="000C2535">
        <w:t>Avg keyword count</w:t>
      </w:r>
      <w:r w:rsidR="5A29734D" w:rsidRPr="000C2535">
        <w:tab/>
      </w:r>
      <w:r w:rsidRPr="000C2535">
        <w:t>7</w:t>
      </w:r>
    </w:p>
    <w:p w14:paraId="609F37EA" w14:textId="390ADA24" w:rsidR="007A0F0A" w:rsidRDefault="007A0F0A" w:rsidP="00491139">
      <w:pPr>
        <w:pStyle w:val="Para"/>
        <w:rPr>
          <w:highlight w:val="yellow"/>
        </w:rPr>
      </w:pPr>
    </w:p>
    <w:p w14:paraId="4ADF26B8" w14:textId="0D5746EC" w:rsidR="007A0F0A" w:rsidRDefault="5A29734D" w:rsidP="00491139">
      <w:pPr>
        <w:pStyle w:val="Para"/>
      </w:pPr>
      <w:r w:rsidRPr="005364B3">
        <w:t>More details on the features of the data, their statistics and their relative importance to predicting the shares are discussed in the Feature Engineering section.</w:t>
      </w:r>
    </w:p>
    <w:p w14:paraId="684887D3" w14:textId="77777777" w:rsidR="00491139" w:rsidRDefault="00491139" w:rsidP="00491139">
      <w:pPr>
        <w:pStyle w:val="Para"/>
      </w:pPr>
    </w:p>
    <w:p w14:paraId="7E011F10" w14:textId="32110D15" w:rsidR="005364B3" w:rsidRPr="00987FC8" w:rsidRDefault="00B2046A" w:rsidP="0052728D">
      <w:pPr>
        <w:pStyle w:val="Head2"/>
      </w:pPr>
      <w:r>
        <w:t xml:space="preserve">2.2 </w:t>
      </w:r>
      <w:r w:rsidR="005364B3" w:rsidRPr="00987FC8">
        <w:t>Data landscape understanding:</w:t>
      </w:r>
    </w:p>
    <w:p w14:paraId="0B6A8935" w14:textId="77777777" w:rsidR="00491139" w:rsidRDefault="00A925F1" w:rsidP="00491139">
      <w:pPr>
        <w:pStyle w:val="Para"/>
      </w:pPr>
      <w:r>
        <w:t xml:space="preserve">We </w:t>
      </w:r>
      <w:r w:rsidR="00987FC8">
        <w:t>analyzed</w:t>
      </w:r>
      <w:r>
        <w:t xml:space="preserve"> data landscape which gave more insights </w:t>
      </w:r>
      <w:r w:rsidR="00344A3B">
        <w:t xml:space="preserve">such as distributions and </w:t>
      </w:r>
      <w:r w:rsidR="00330A60">
        <w:t xml:space="preserve">correlations </w:t>
      </w:r>
      <w:r>
        <w:t>about various features.</w:t>
      </w:r>
      <w:r w:rsidR="001C7363">
        <w:t xml:space="preserve"> We also checked for data quality of the dataset and there </w:t>
      </w:r>
      <w:r w:rsidR="00C67634">
        <w:t>were</w:t>
      </w:r>
      <w:r w:rsidR="001C7363">
        <w:t xml:space="preserve"> no missing values.</w:t>
      </w:r>
      <w:r w:rsidR="003C5ED5">
        <w:t xml:space="preserve"> We observed skewness in target variable</w:t>
      </w:r>
      <w:r w:rsidR="008A5C74">
        <w:t>. In the ‘Experiments’ section we explained scaling and handling outliers.</w:t>
      </w:r>
    </w:p>
    <w:p w14:paraId="3D96DDB3" w14:textId="77777777" w:rsidR="00491139" w:rsidRDefault="00491139" w:rsidP="00491139">
      <w:pPr>
        <w:pStyle w:val="Para"/>
      </w:pPr>
    </w:p>
    <w:p w14:paraId="47EA767E" w14:textId="77777777" w:rsidR="00491139" w:rsidRDefault="00BF0C3F" w:rsidP="00491139">
      <w:pPr>
        <w:pStyle w:val="Para"/>
      </w:pPr>
      <w:r>
        <w:t xml:space="preserve">We found some interesting correlation of input variables with </w:t>
      </w:r>
      <w:r w:rsidR="00F008FD">
        <w:t>target variable (example</w:t>
      </w:r>
      <w:r w:rsidR="009463C9">
        <w:t xml:space="preserve"> articles with 1 image are more popular than the </w:t>
      </w:r>
      <w:r w:rsidR="009463C9">
        <w:t xml:space="preserve">articles with higher number of images, articles without a video </w:t>
      </w:r>
      <w:r w:rsidR="00D75EC4">
        <w:t>are</w:t>
      </w:r>
      <w:r w:rsidR="009463C9">
        <w:t xml:space="preserve"> more popular than </w:t>
      </w:r>
      <w:r w:rsidR="00D75EC4">
        <w:t xml:space="preserve">articles with </w:t>
      </w:r>
      <w:r w:rsidR="00491139">
        <w:t xml:space="preserve">one or more </w:t>
      </w:r>
      <w:r w:rsidR="00D75EC4">
        <w:t>videos</w:t>
      </w:r>
      <w:r w:rsidR="00491139">
        <w:t xml:space="preserve"> embedded</w:t>
      </w:r>
      <w:r w:rsidR="00D75EC4">
        <w:t>).</w:t>
      </w:r>
    </w:p>
    <w:p w14:paraId="4360FAA5" w14:textId="62ED628C" w:rsidR="00087B00" w:rsidRDefault="00491139" w:rsidP="00491139">
      <w:pPr>
        <w:pStyle w:val="Para"/>
      </w:pPr>
      <w:r>
        <w:t xml:space="preserve">    </w:t>
      </w:r>
      <w:r w:rsidR="00053806">
        <w:rPr>
          <w:noProof/>
        </w:rPr>
        <w:drawing>
          <wp:inline distT="0" distB="0" distL="0" distR="0" wp14:anchorId="3A165678" wp14:editId="098A417F">
            <wp:extent cx="304800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771775"/>
                    </a:xfrm>
                    <a:prstGeom prst="rect">
                      <a:avLst/>
                    </a:prstGeom>
                    <a:noFill/>
                    <a:ln>
                      <a:noFill/>
                    </a:ln>
                  </pic:spPr>
                </pic:pic>
              </a:graphicData>
            </a:graphic>
          </wp:inline>
        </w:drawing>
      </w:r>
    </w:p>
    <w:p w14:paraId="5911394E" w14:textId="55C8B43B" w:rsidR="00A925F1" w:rsidRPr="007B4EE3" w:rsidRDefault="00087B00" w:rsidP="007B4EE3">
      <w:pPr>
        <w:pStyle w:val="Caption"/>
      </w:pPr>
      <w:r w:rsidRPr="007B4EE3">
        <w:t xml:space="preserve">Figure </w:t>
      </w:r>
      <w:r w:rsidR="00E55761">
        <w:fldChar w:fldCharType="begin"/>
      </w:r>
      <w:r w:rsidR="00E55761">
        <w:instrText xml:space="preserve"> SEQ Figure \* ARABIC </w:instrText>
      </w:r>
      <w:r w:rsidR="00E55761">
        <w:fldChar w:fldCharType="separate"/>
      </w:r>
      <w:r w:rsidR="00ED31B0">
        <w:rPr>
          <w:noProof/>
        </w:rPr>
        <w:t>1</w:t>
      </w:r>
      <w:r w:rsidR="00E55761">
        <w:rPr>
          <w:noProof/>
        </w:rPr>
        <w:fldChar w:fldCharType="end"/>
      </w:r>
      <w:r w:rsidR="007B4EE3" w:rsidRPr="007B4EE3">
        <w:t xml:space="preserve">  </w:t>
      </w:r>
      <w:r w:rsidRPr="007B4EE3">
        <w:t>Correlation heatmap</w:t>
      </w:r>
    </w:p>
    <w:p w14:paraId="30D094A5" w14:textId="328393B7" w:rsidR="00383103" w:rsidRPr="004F0E88" w:rsidRDefault="004F0E88" w:rsidP="004F0E88">
      <w:pPr>
        <w:pStyle w:val="Head1"/>
      </w:pPr>
      <w:r>
        <w:rPr>
          <w:rStyle w:val="Label"/>
        </w:rPr>
        <w:t>3</w:t>
      </w:r>
      <w:r w:rsidR="00383103" w:rsidRPr="004F0E88">
        <w:t> </w:t>
      </w:r>
      <w:r w:rsidR="00B62913" w:rsidRPr="004F0E88">
        <w:t xml:space="preserve">Machine Learning Algorithms (Methodology) </w:t>
      </w:r>
    </w:p>
    <w:p w14:paraId="4AB291C7" w14:textId="713719B3" w:rsidR="008743CE" w:rsidRPr="004F0E88" w:rsidRDefault="006A4F8F" w:rsidP="00491139">
      <w:pPr>
        <w:pStyle w:val="Para"/>
      </w:pPr>
      <w:r w:rsidRPr="004F0E88">
        <w:t xml:space="preserve">In this project our goal is to predict the </w:t>
      </w:r>
      <w:r w:rsidR="00A255CB" w:rsidRPr="004F0E88">
        <w:t xml:space="preserve">shares a news article would get, hence this is clearly a regression problem. </w:t>
      </w:r>
      <w:r w:rsidR="008743CE" w:rsidRPr="004F0E88">
        <w:t xml:space="preserve">Regression analysis encompasses a large variety of statistical methods to estimate the relationship between input variables and their associated features. We experimented traditional machine learning approaches and modern deep learning neural network methods. </w:t>
      </w:r>
    </w:p>
    <w:p w14:paraId="5ED26D72" w14:textId="78788A7A" w:rsidR="008743CE" w:rsidRPr="00D615E2" w:rsidRDefault="008743CE" w:rsidP="00D615E2">
      <w:pPr>
        <w:pStyle w:val="Head2"/>
      </w:pPr>
      <w:r w:rsidRPr="00D615E2">
        <w:rPr>
          <w:rStyle w:val="Label"/>
        </w:rPr>
        <w:t>3.1</w:t>
      </w:r>
      <w:r w:rsidRPr="00D615E2">
        <w:t> </w:t>
      </w:r>
      <w:r w:rsidRPr="00D615E2">
        <w:t xml:space="preserve">Traditional ML Regression </w:t>
      </w:r>
      <w:proofErr w:type="gramStart"/>
      <w:r w:rsidRPr="00D615E2">
        <w:t>techniques</w:t>
      </w:r>
      <w:r w:rsidR="004A6155" w:rsidRPr="004A6155">
        <w:rPr>
          <w:b w:val="0"/>
          <w:vertAlign w:val="superscript"/>
        </w:rPr>
        <w:t>[</w:t>
      </w:r>
      <w:proofErr w:type="gramEnd"/>
      <w:r w:rsidR="004A6155" w:rsidRPr="004A6155">
        <w:rPr>
          <w:b w:val="0"/>
          <w:vertAlign w:val="superscript"/>
        </w:rPr>
        <w:t>5]</w:t>
      </w:r>
    </w:p>
    <w:p w14:paraId="7A4134AD" w14:textId="78A16FCE" w:rsidR="008743CE" w:rsidRPr="00995CE9" w:rsidRDefault="008743CE" w:rsidP="00491139">
      <w:pPr>
        <w:pStyle w:val="Para"/>
      </w:pPr>
      <w:r w:rsidRPr="00995CE9">
        <w:t xml:space="preserve">As we were unsure about the relationship between the input and target variables, we tried various types of regression analysis in traditional machine learning. </w:t>
      </w:r>
    </w:p>
    <w:p w14:paraId="348932D8" w14:textId="77777777" w:rsidR="008743CE" w:rsidRPr="00995CE9" w:rsidRDefault="008743CE" w:rsidP="00491139">
      <w:pPr>
        <w:pStyle w:val="Para"/>
      </w:pPr>
    </w:p>
    <w:p w14:paraId="08EE1D13" w14:textId="6AD084CB" w:rsidR="008743CE" w:rsidRPr="00D615E2" w:rsidRDefault="000024A3" w:rsidP="00D615E2">
      <w:pPr>
        <w:pStyle w:val="Head3"/>
      </w:pPr>
      <w:r w:rsidRPr="00D615E2">
        <w:t xml:space="preserve">3.1.1 </w:t>
      </w:r>
      <w:r w:rsidR="00A1427E" w:rsidRPr="00D615E2">
        <w:t xml:space="preserve">Linear </w:t>
      </w:r>
      <w:r w:rsidR="008C46F7" w:rsidRPr="00D615E2">
        <w:t xml:space="preserve">Regression </w:t>
      </w:r>
      <w:r w:rsidR="00A1427E" w:rsidRPr="00D615E2">
        <w:t>Algorithms</w:t>
      </w:r>
    </w:p>
    <w:p w14:paraId="2D1E9B1B" w14:textId="77777777" w:rsidR="00055547" w:rsidRPr="00D615E2" w:rsidRDefault="00055547" w:rsidP="00491139">
      <w:pPr>
        <w:pStyle w:val="Para"/>
      </w:pPr>
    </w:p>
    <w:p w14:paraId="5380EE46" w14:textId="74A11376" w:rsidR="00752FBB" w:rsidRPr="00281B4E" w:rsidRDefault="000215CF" w:rsidP="00491139">
      <w:pPr>
        <w:pStyle w:val="Para"/>
      </w:pPr>
      <w:r w:rsidRPr="00D615E2">
        <w:rPr>
          <w:i/>
          <w:iCs/>
        </w:rPr>
        <w:t>Linear regression</w:t>
      </w:r>
      <w:r w:rsidRPr="00D615E2">
        <w:t xml:space="preserve"> is a linear approach for modeling the relationship between the criterion or the scalar </w:t>
      </w:r>
      <w:r w:rsidR="00A72A3D" w:rsidRPr="00D615E2">
        <w:t xml:space="preserve">response and the multiple predictors or explanatory variables. Linear regression focusses on the conditional probability distribution of the response given the values of the predictors. </w:t>
      </w:r>
      <w:r w:rsidR="00542912" w:rsidRPr="00281B4E">
        <w:t xml:space="preserve">The formula for </w:t>
      </w:r>
      <w:r w:rsidR="0078091C" w:rsidRPr="00281B4E">
        <w:t>linear regression is:</w:t>
      </w:r>
    </w:p>
    <w:p w14:paraId="2B76B890" w14:textId="2C0C7BA9" w:rsidR="003E74B1" w:rsidRPr="00281B4E" w:rsidRDefault="00E55761" w:rsidP="00491139">
      <w:pPr>
        <w:pStyle w:val="Para"/>
      </w:pPr>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bX</m:t>
          </m:r>
          <m:r>
            <m:rPr>
              <m:sty m:val="p"/>
            </m:rPr>
            <w:rPr>
              <w:rFonts w:ascii="Cambria Math" w:hAnsi="Cambria Math"/>
            </w:rPr>
            <m:t>+</m:t>
          </m:r>
          <m:r>
            <w:rPr>
              <w:rFonts w:ascii="Cambria Math" w:hAnsi="Cambria Math"/>
            </w:rPr>
            <m:t>A</m:t>
          </m:r>
        </m:oMath>
      </m:oMathPara>
    </w:p>
    <w:p w14:paraId="343DBB78" w14:textId="77777777" w:rsidR="00752FBB" w:rsidRPr="00281B4E" w:rsidRDefault="00752FBB" w:rsidP="00491139">
      <w:pPr>
        <w:pStyle w:val="Para"/>
      </w:pPr>
    </w:p>
    <w:p w14:paraId="388AE4BC" w14:textId="6A1B435E" w:rsidR="0078091C" w:rsidRPr="00281B4E" w:rsidRDefault="0078091C" w:rsidP="00491139">
      <w:pPr>
        <w:pStyle w:val="Para"/>
      </w:pPr>
      <w:r w:rsidRPr="00281B4E">
        <w:rPr>
          <w:i/>
          <w:iCs/>
        </w:rPr>
        <w:t>Ridge regression</w:t>
      </w:r>
      <w:r w:rsidRPr="00281B4E">
        <w:t xml:space="preserve"> is a technique for analyzing multiple regression data</w:t>
      </w:r>
      <w:r w:rsidR="00237F95" w:rsidRPr="00281B4E">
        <w:t xml:space="preserve">. When multicollinearity </w:t>
      </w:r>
      <w:r w:rsidR="001146C3" w:rsidRPr="00281B4E">
        <w:t>occurs (independent variables are highly correlated)</w:t>
      </w:r>
      <w:r w:rsidR="00237F95" w:rsidRPr="00281B4E">
        <w:t>, least squares estimates are unbiased. A degree of bias is added to the regression estimates, and a result</w:t>
      </w:r>
      <w:r w:rsidR="009070CB" w:rsidRPr="00281B4E">
        <w:t xml:space="preserve">, ridge </w:t>
      </w:r>
      <w:r w:rsidR="009070CB" w:rsidRPr="00281B4E">
        <w:lastRenderedPageBreak/>
        <w:t>regression reduces the standard errors. The formula for ridge regression is</w:t>
      </w:r>
    </w:p>
    <w:p w14:paraId="3E3946DD" w14:textId="6EA67398" w:rsidR="00752FBB" w:rsidRPr="00281B4E" w:rsidRDefault="00752FBB" w:rsidP="00491139">
      <w:pPr>
        <w:pStyle w:val="Para"/>
      </w:pPr>
      <m:oMathPara>
        <m:oMath>
          <m:r>
            <w:rPr>
              <w:rFonts w:ascii="Cambria Math" w:hAnsi="Cambria Math"/>
            </w:rPr>
            <m:t>β</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I</m:t>
                  </m:r>
                </m:e>
              </m:d>
            </m:e>
            <m:sup>
              <m:r>
                <m:rPr>
                  <m:sty m:val="p"/>
                </m:rPr>
                <w:rPr>
                  <w:rFonts w:ascii="Cambria Math" w:hAnsi="Cambria Math"/>
                </w:rPr>
                <m:t>-1</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266BED0D" w14:textId="79FE9112" w:rsidR="009070CB" w:rsidRPr="00281B4E" w:rsidRDefault="009070CB" w:rsidP="00491139">
      <w:pPr>
        <w:pStyle w:val="Para"/>
      </w:pPr>
    </w:p>
    <w:p w14:paraId="1FEBD776" w14:textId="134DCDDA" w:rsidR="0078091C" w:rsidRPr="00281B4E" w:rsidRDefault="00674452" w:rsidP="00491139">
      <w:pPr>
        <w:pStyle w:val="Para"/>
        <w:jc w:val="center"/>
        <w:rPr>
          <w14:ligatures w14:val="standard"/>
        </w:rPr>
      </w:pPr>
      <w:r w:rsidRPr="00281B4E">
        <w:rPr>
          <w:noProof/>
        </w:rPr>
        <w:drawing>
          <wp:inline distT="0" distB="0" distL="0" distR="0" wp14:anchorId="03148EE7" wp14:editId="2EA92C54">
            <wp:extent cx="1791827" cy="527192"/>
            <wp:effectExtent l="0" t="0" r="0" b="6350"/>
            <wp:docPr id="70350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791827" cy="527192"/>
                    </a:xfrm>
                    <a:prstGeom prst="rect">
                      <a:avLst/>
                    </a:prstGeom>
                  </pic:spPr>
                </pic:pic>
              </a:graphicData>
            </a:graphic>
          </wp:inline>
        </w:drawing>
      </w:r>
    </w:p>
    <w:p w14:paraId="2516C4C5" w14:textId="0B0B95AB" w:rsidR="00926331" w:rsidRPr="00281B4E" w:rsidRDefault="00926331" w:rsidP="00491139">
      <w:pPr>
        <w:pStyle w:val="Para"/>
      </w:pPr>
      <w:r w:rsidRPr="00281B4E">
        <w:rPr>
          <w:i/>
          <w:iCs/>
        </w:rPr>
        <w:t xml:space="preserve">Lasso </w:t>
      </w:r>
      <w:r w:rsidR="0092513B" w:rsidRPr="00281B4E">
        <w:rPr>
          <w:i/>
          <w:iCs/>
        </w:rPr>
        <w:t>regression</w:t>
      </w:r>
      <w:r w:rsidR="0092513B" w:rsidRPr="00281B4E">
        <w:t xml:space="preserve"> analysis method that performs </w:t>
      </w:r>
      <w:r w:rsidR="005F08B1" w:rsidRPr="00281B4E">
        <w:t>both variable selection and regularization</w:t>
      </w:r>
      <w:r w:rsidR="00FE5A41" w:rsidRPr="00281B4E">
        <w:t>. Lasso regression uses soft thresholding</w:t>
      </w:r>
      <w:r w:rsidR="00410A78" w:rsidRPr="00281B4E">
        <w:t xml:space="preserve">. </w:t>
      </w:r>
      <w:r w:rsidR="00A97A74" w:rsidRPr="00281B4E">
        <w:t xml:space="preserve">It selects only </w:t>
      </w:r>
      <w:r w:rsidR="00DE1631" w:rsidRPr="00281B4E">
        <w:t xml:space="preserve">a subset of provided covariates for use in the final model. Lasso regression is </w:t>
      </w:r>
    </w:p>
    <w:p w14:paraId="0E7D6C1C" w14:textId="082BD1A9" w:rsidR="00DE1631" w:rsidRPr="00281B4E" w:rsidRDefault="00E55761" w:rsidP="00491139">
      <w:pPr>
        <w:pStyle w:val="Para"/>
        <w:rPr>
          <w:rFonts w:eastAsiaTheme="minorEastAsia"/>
        </w:rPr>
      </w:pPr>
      <m:oMathPara>
        <m:oMath>
          <m:sSup>
            <m:sSupPr>
              <m:ctrlPr>
                <w:rPr>
                  <w:rFonts w:ascii="Cambria Math" w:hAnsi="Cambria Math"/>
                </w:rPr>
              </m:ctrlPr>
            </m:sSupPr>
            <m:e>
              <m:r>
                <w:rPr>
                  <w:rFonts w:ascii="Cambria Math" w:hAnsi="Cambria Math"/>
                </w:rPr>
                <m:t>N</m:t>
              </m:r>
            </m:e>
            <m:sup>
              <m:r>
                <m:rPr>
                  <m:sty m:val="p"/>
                </m:rPr>
                <w:rPr>
                  <w:rFonts w:ascii="Cambria Math" w:hAnsi="Cambria Math"/>
                </w:rPr>
                <m:t>-1</m:t>
              </m:r>
            </m:sup>
          </m:sSup>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r>
                    <w:rPr>
                      <w:rFonts w:ascii="Cambria Math" w:hAnsi="Cambria Math"/>
                    </w:rPr>
                    <m:t>α</m:t>
                  </m:r>
                  <m:r>
                    <m:rPr>
                      <m:sty m:val="p"/>
                    </m:rPr>
                    <w:rPr>
                      <w:rFonts w:ascii="Cambria Math" w:hAnsi="Cambria Math"/>
                    </w:rPr>
                    <m:t xml:space="preserve">, </m:t>
                  </m:r>
                  <m:r>
                    <w:rPr>
                      <w:rFonts w:ascii="Cambria Math" w:hAnsi="Cambria Math"/>
                    </w:rPr>
                    <m:t>β</m:t>
                  </m:r>
                </m:e>
              </m:d>
            </m:e>
          </m:nary>
        </m:oMath>
      </m:oMathPara>
    </w:p>
    <w:p w14:paraId="17BE8DF2" w14:textId="77777777" w:rsidR="005171B6" w:rsidRPr="00281B4E" w:rsidRDefault="005171B6" w:rsidP="00491139">
      <w:pPr>
        <w:pStyle w:val="Para"/>
      </w:pPr>
    </w:p>
    <w:p w14:paraId="1F77B2C3" w14:textId="2EE7F33B" w:rsidR="005171B6" w:rsidRPr="00281B4E" w:rsidRDefault="00707BCD" w:rsidP="00491139">
      <w:pPr>
        <w:pStyle w:val="Para"/>
        <w:jc w:val="center"/>
        <w:rPr>
          <w:rFonts w:eastAsiaTheme="minorEastAsia"/>
          <w14:ligatures w14:val="standard"/>
        </w:rPr>
      </w:pPr>
      <w:r w:rsidRPr="00281B4E">
        <w:rPr>
          <w:noProof/>
        </w:rPr>
        <w:drawing>
          <wp:inline distT="0" distB="0" distL="0" distR="0" wp14:anchorId="136AF0C8" wp14:editId="19510077">
            <wp:extent cx="1707445" cy="419487"/>
            <wp:effectExtent l="0" t="0" r="7620" b="0"/>
            <wp:docPr id="1608099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1707445" cy="419487"/>
                    </a:xfrm>
                    <a:prstGeom prst="rect">
                      <a:avLst/>
                    </a:prstGeom>
                  </pic:spPr>
                </pic:pic>
              </a:graphicData>
            </a:graphic>
          </wp:inline>
        </w:drawing>
      </w:r>
    </w:p>
    <w:p w14:paraId="691D70B0" w14:textId="47B05959" w:rsidR="00707BCD" w:rsidRPr="00281B4E" w:rsidRDefault="000C26A4" w:rsidP="00491139">
      <w:pPr>
        <w:pStyle w:val="Para"/>
      </w:pPr>
      <w:proofErr w:type="spellStart"/>
      <w:r w:rsidRPr="00281B4E">
        <w:rPr>
          <w:i/>
          <w:iCs/>
        </w:rPr>
        <w:t>ElasticNet</w:t>
      </w:r>
      <w:proofErr w:type="spellEnd"/>
      <w:r w:rsidRPr="00281B4E">
        <w:rPr>
          <w:i/>
          <w:iCs/>
        </w:rPr>
        <w:t xml:space="preserve"> regression</w:t>
      </w:r>
      <w:r w:rsidRPr="00281B4E">
        <w:t xml:space="preserve"> is a regularized regression method that linearly combines the penalties of the lasso and ridge methods. </w:t>
      </w:r>
      <w:r w:rsidR="004B5DA1" w:rsidRPr="00281B4E">
        <w:t xml:space="preserve">The penalty function is </w:t>
      </w:r>
    </w:p>
    <w:p w14:paraId="37E1E62B" w14:textId="196636AC" w:rsidR="004B5DA1" w:rsidRPr="00281B4E" w:rsidRDefault="00E55761" w:rsidP="00491139">
      <w:pPr>
        <w:pStyle w:val="Para"/>
      </w:pP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β</m:t>
                  </m:r>
                </m:e>
              </m:d>
            </m:e>
            <m:sub>
              <m:r>
                <m:rPr>
                  <m:sty m:val="p"/>
                </m:rPr>
                <w:rPr>
                  <w:rFonts w:ascii="Cambria Math" w:hAnsi="Cambria Math"/>
                </w:rPr>
                <m:t>1</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07197D5A" w14:textId="77777777" w:rsidR="00642C61" w:rsidRPr="00281B4E" w:rsidRDefault="00642C61" w:rsidP="00491139">
      <w:pPr>
        <w:pStyle w:val="Para"/>
      </w:pPr>
    </w:p>
    <w:p w14:paraId="00C05F1B" w14:textId="71851049" w:rsidR="00642C61" w:rsidRPr="00281B4E" w:rsidRDefault="00903784" w:rsidP="00491139">
      <w:pPr>
        <w:pStyle w:val="Para"/>
        <w:jc w:val="center"/>
        <w:rPr>
          <w:rFonts w:eastAsiaTheme="minorEastAsia"/>
          <w14:ligatures w14:val="standard"/>
        </w:rPr>
      </w:pPr>
      <w:r w:rsidRPr="00281B4E">
        <w:rPr>
          <w:noProof/>
        </w:rPr>
        <w:drawing>
          <wp:inline distT="0" distB="0" distL="0" distR="0" wp14:anchorId="18CEAE38" wp14:editId="006773EA">
            <wp:extent cx="2329287" cy="316570"/>
            <wp:effectExtent l="0" t="0" r="0" b="7620"/>
            <wp:docPr id="461880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329287" cy="316570"/>
                    </a:xfrm>
                    <a:prstGeom prst="rect">
                      <a:avLst/>
                    </a:prstGeom>
                  </pic:spPr>
                </pic:pic>
              </a:graphicData>
            </a:graphic>
          </wp:inline>
        </w:drawing>
      </w:r>
    </w:p>
    <w:p w14:paraId="5EAA1C6E" w14:textId="77777777" w:rsidR="00A1427E" w:rsidRPr="00281B4E" w:rsidRDefault="00A1427E" w:rsidP="00491139">
      <w:pPr>
        <w:pStyle w:val="Para"/>
      </w:pPr>
    </w:p>
    <w:p w14:paraId="1D8AE8B3" w14:textId="10E35AAD" w:rsidR="00A1427E" w:rsidRPr="00281B4E" w:rsidRDefault="000024A3" w:rsidP="00281B4E">
      <w:pPr>
        <w:pStyle w:val="Head3"/>
      </w:pPr>
      <w:r w:rsidRPr="00281B4E">
        <w:t xml:space="preserve">3.1.2 </w:t>
      </w:r>
      <w:r w:rsidR="00A1427E" w:rsidRPr="00281B4E">
        <w:t>Non-Linear</w:t>
      </w:r>
      <w:r w:rsidR="008C46F7" w:rsidRPr="00281B4E">
        <w:t xml:space="preserve"> Regression</w:t>
      </w:r>
      <w:r w:rsidR="00A1427E" w:rsidRPr="00281B4E">
        <w:t xml:space="preserve"> Algorithms</w:t>
      </w:r>
    </w:p>
    <w:p w14:paraId="79450F5F" w14:textId="3FAFD9D5" w:rsidR="0025446D" w:rsidRPr="00281B4E" w:rsidRDefault="0025446D" w:rsidP="00491139">
      <w:pPr>
        <w:pStyle w:val="Para"/>
      </w:pPr>
      <w:r w:rsidRPr="00281B4E">
        <w:t xml:space="preserve">Linear </w:t>
      </w:r>
      <w:r w:rsidR="006177A1" w:rsidRPr="00281B4E">
        <w:t>algorithms</w:t>
      </w:r>
      <w:r w:rsidRPr="00281B4E">
        <w:t xml:space="preserve"> rely on the assumption of linear relationships between the independent and dependent variables.</w:t>
      </w:r>
      <w:r w:rsidR="00BA3FA4" w:rsidRPr="00281B4E">
        <w:t xml:space="preserve"> In real world settings, this assumption is often difficult to meet. </w:t>
      </w:r>
      <w:r w:rsidR="006177A1" w:rsidRPr="00281B4E">
        <w:t>Hence,</w:t>
      </w:r>
      <w:r w:rsidR="00BA3FA4" w:rsidRPr="00281B4E">
        <w:t xml:space="preserve"> we tried the below </w:t>
      </w:r>
      <w:r w:rsidR="006177A1" w:rsidRPr="00281B4E">
        <w:t>nonlinear</w:t>
      </w:r>
      <w:r w:rsidR="00BA3FA4" w:rsidRPr="00281B4E">
        <w:t xml:space="preserve"> </w:t>
      </w:r>
      <w:r w:rsidR="006177A1" w:rsidRPr="00281B4E">
        <w:t>techniques</w:t>
      </w:r>
      <w:r w:rsidR="00BA3FA4" w:rsidRPr="00281B4E">
        <w:t xml:space="preserve"> as well</w:t>
      </w:r>
      <w:r w:rsidR="00EC3F68" w:rsidRPr="00281B4E">
        <w:t>.</w:t>
      </w:r>
    </w:p>
    <w:p w14:paraId="340FD5B3" w14:textId="77777777" w:rsidR="006177A1" w:rsidRPr="00281B4E" w:rsidRDefault="006177A1" w:rsidP="00491139">
      <w:pPr>
        <w:pStyle w:val="Para"/>
      </w:pPr>
    </w:p>
    <w:p w14:paraId="492D1F4D" w14:textId="759A12EC" w:rsidR="00C10E27" w:rsidRPr="00281B4E" w:rsidRDefault="00C10E27" w:rsidP="00491139">
      <w:pPr>
        <w:pStyle w:val="Para"/>
      </w:pPr>
      <w:r w:rsidRPr="00281B4E">
        <w:rPr>
          <w:i/>
          <w:iCs/>
        </w:rPr>
        <w:t>Decision</w:t>
      </w:r>
      <w:r w:rsidR="00530E77" w:rsidRPr="00281B4E">
        <w:rPr>
          <w:i/>
          <w:iCs/>
        </w:rPr>
        <w:t xml:space="preserve"> </w:t>
      </w:r>
      <w:r w:rsidRPr="00281B4E">
        <w:rPr>
          <w:i/>
          <w:iCs/>
        </w:rPr>
        <w:t>Tree</w:t>
      </w:r>
      <w:r w:rsidR="00530E77" w:rsidRPr="00281B4E">
        <w:rPr>
          <w:i/>
          <w:iCs/>
        </w:rPr>
        <w:t xml:space="preserve"> </w:t>
      </w:r>
      <w:r w:rsidRPr="00281B4E">
        <w:rPr>
          <w:i/>
          <w:iCs/>
        </w:rPr>
        <w:t>Regress</w:t>
      </w:r>
      <w:r w:rsidR="00530E77" w:rsidRPr="00281B4E">
        <w:rPr>
          <w:i/>
          <w:iCs/>
        </w:rPr>
        <w:t xml:space="preserve">ion </w:t>
      </w:r>
      <w:r w:rsidR="00530E77" w:rsidRPr="00281B4E">
        <w:t xml:space="preserve">observes features of an object and trains a model in the structure of a tree to predict data in the future to produce meaningful continuous output. </w:t>
      </w:r>
    </w:p>
    <w:p w14:paraId="471254F9" w14:textId="77777777" w:rsidR="0004686C" w:rsidRPr="00281B4E" w:rsidRDefault="0004686C" w:rsidP="00491139">
      <w:pPr>
        <w:pStyle w:val="Para"/>
      </w:pPr>
    </w:p>
    <w:p w14:paraId="63169C05" w14:textId="307CE779" w:rsidR="00C10E27" w:rsidRPr="00281B4E" w:rsidRDefault="00C10E27" w:rsidP="00491139">
      <w:pPr>
        <w:pStyle w:val="Para"/>
      </w:pPr>
      <w:r w:rsidRPr="00281B4E">
        <w:rPr>
          <w:i/>
          <w:iCs/>
        </w:rPr>
        <w:t>KN</w:t>
      </w:r>
      <w:r w:rsidR="00DD01D1" w:rsidRPr="00281B4E">
        <w:rPr>
          <w:i/>
          <w:iCs/>
        </w:rPr>
        <w:t xml:space="preserve">N </w:t>
      </w:r>
      <w:r w:rsidRPr="00281B4E">
        <w:rPr>
          <w:i/>
          <w:iCs/>
        </w:rPr>
        <w:t>Regress</w:t>
      </w:r>
      <w:r w:rsidR="00DD01D1" w:rsidRPr="00281B4E">
        <w:rPr>
          <w:i/>
          <w:iCs/>
        </w:rPr>
        <w:t>ion</w:t>
      </w:r>
      <w:r w:rsidR="005A0838" w:rsidRPr="00281B4E">
        <w:rPr>
          <w:i/>
          <w:iCs/>
        </w:rPr>
        <w:t>:</w:t>
      </w:r>
      <w:r w:rsidR="005A0838" w:rsidRPr="00281B4E">
        <w:t xml:space="preserve"> K nearest </w:t>
      </w:r>
      <w:r w:rsidR="00627E6D" w:rsidRPr="00281B4E">
        <w:t>neighbor</w:t>
      </w:r>
      <w:r w:rsidR="005A0838" w:rsidRPr="00281B4E">
        <w:t xml:space="preserve"> is a simple algorithm that stores all available cases and predict the numerical target based on</w:t>
      </w:r>
      <w:r w:rsidR="00977757" w:rsidRPr="00281B4E">
        <w:t xml:space="preserve"> a similarity measure (e.g</w:t>
      </w:r>
      <w:r w:rsidR="00627E6D" w:rsidRPr="00281B4E">
        <w:t>.</w:t>
      </w:r>
      <w:r w:rsidR="00977757" w:rsidRPr="00281B4E">
        <w:t xml:space="preserve"> distance functions). </w:t>
      </w:r>
      <w:r w:rsidR="00627E6D" w:rsidRPr="00281B4E">
        <w:t>KNN regression calculates</w:t>
      </w:r>
      <w:r w:rsidR="00DD01D1" w:rsidRPr="00281B4E">
        <w:t xml:space="preserve"> the average of the numerical target of the K nearest </w:t>
      </w:r>
      <w:r w:rsidR="00627E6D" w:rsidRPr="00281B4E">
        <w:t>neighbors</w:t>
      </w:r>
      <w:r w:rsidR="00DD01D1" w:rsidRPr="00281B4E">
        <w:t>.</w:t>
      </w:r>
    </w:p>
    <w:p w14:paraId="67E9BDD9" w14:textId="77777777" w:rsidR="00627E6D" w:rsidRPr="00281B4E" w:rsidRDefault="00627E6D" w:rsidP="00491139">
      <w:pPr>
        <w:pStyle w:val="Para"/>
      </w:pPr>
    </w:p>
    <w:p w14:paraId="57E36B7A" w14:textId="07B9B7AD" w:rsidR="00C10E27" w:rsidRPr="00281B4E" w:rsidRDefault="008B4A9D" w:rsidP="00491139">
      <w:pPr>
        <w:pStyle w:val="Para"/>
      </w:pPr>
      <w:r w:rsidRPr="00281B4E">
        <w:rPr>
          <w:i/>
          <w:iCs/>
        </w:rPr>
        <w:t>Support Vector Regression:</w:t>
      </w:r>
      <w:r w:rsidRPr="00281B4E">
        <w:t xml:space="preserve"> </w:t>
      </w:r>
      <w:r w:rsidR="00783E3D" w:rsidRPr="00281B4E">
        <w:t>underneath Support vector machine principles in regression</w:t>
      </w:r>
      <w:r w:rsidR="00985D49" w:rsidRPr="00281B4E">
        <w:t xml:space="preserve"> context. SVR gives us the flexibility to define how much error is acceptable in our model and will find appropriate line (or hyperplane in higher dimension) to fit the data.</w:t>
      </w:r>
    </w:p>
    <w:p w14:paraId="4410E89A" w14:textId="30CC7755" w:rsidR="00661867" w:rsidRPr="00281B4E" w:rsidRDefault="001F515C" w:rsidP="001F515C">
      <w:pPr>
        <w:pStyle w:val="Head3"/>
        <w:ind w:left="0" w:firstLine="0"/>
      </w:pPr>
      <w:r>
        <w:br w:type="column"/>
      </w:r>
      <w:r w:rsidR="000024A3" w:rsidRPr="00281B4E">
        <w:t xml:space="preserve">3.1.3 </w:t>
      </w:r>
      <w:r w:rsidR="00A1427E" w:rsidRPr="00281B4E">
        <w:t xml:space="preserve">Ensemble </w:t>
      </w:r>
      <w:r w:rsidR="008C46F7" w:rsidRPr="00281B4E">
        <w:t xml:space="preserve">Regression </w:t>
      </w:r>
      <w:r w:rsidR="00A1427E" w:rsidRPr="00281B4E">
        <w:t>Algorithms</w:t>
      </w:r>
    </w:p>
    <w:p w14:paraId="6CDD677C" w14:textId="01B83420" w:rsidR="002E6F61" w:rsidRPr="00281B4E" w:rsidRDefault="00661867" w:rsidP="00491139">
      <w:pPr>
        <w:pStyle w:val="Para"/>
      </w:pPr>
      <w:r w:rsidRPr="00281B4E">
        <w:rPr>
          <w:i/>
          <w:iCs/>
        </w:rPr>
        <w:t>Random</w:t>
      </w:r>
      <w:r w:rsidR="002E4ADE" w:rsidRPr="00281B4E">
        <w:rPr>
          <w:i/>
          <w:iCs/>
        </w:rPr>
        <w:t xml:space="preserve"> </w:t>
      </w:r>
      <w:r w:rsidRPr="00281B4E">
        <w:rPr>
          <w:i/>
          <w:iCs/>
        </w:rPr>
        <w:t>Forest</w:t>
      </w:r>
      <w:r w:rsidR="002E4ADE" w:rsidRPr="00281B4E">
        <w:rPr>
          <w:i/>
          <w:iCs/>
        </w:rPr>
        <w:t xml:space="preserve"> </w:t>
      </w:r>
      <w:r w:rsidRPr="00281B4E">
        <w:rPr>
          <w:i/>
          <w:iCs/>
        </w:rPr>
        <w:t>Regressor</w:t>
      </w:r>
      <w:r w:rsidR="002E6F61" w:rsidRPr="00281B4E">
        <w:t xml:space="preserve"> is</w:t>
      </w:r>
      <w:r w:rsidR="00B51086" w:rsidRPr="00281B4E">
        <w:t xml:space="preserve"> an ensemble learning method for regression that operate by constructing a multitude of decision trees at training time and outputting the mean prediction</w:t>
      </w:r>
      <w:r w:rsidR="002E6F61" w:rsidRPr="00281B4E">
        <w:t xml:space="preserve"> </w:t>
      </w:r>
    </w:p>
    <w:p w14:paraId="3CEEDAB8" w14:textId="77777777" w:rsidR="009767B2" w:rsidRPr="00281B4E" w:rsidRDefault="009767B2" w:rsidP="00491139">
      <w:pPr>
        <w:pStyle w:val="Para"/>
      </w:pPr>
    </w:p>
    <w:p w14:paraId="48101909" w14:textId="5E63E7ED" w:rsidR="00661867" w:rsidRPr="00281B4E" w:rsidRDefault="00661867" w:rsidP="00491139">
      <w:pPr>
        <w:pStyle w:val="Para"/>
      </w:pPr>
      <w:r w:rsidRPr="00281B4E">
        <w:rPr>
          <w:i/>
          <w:iCs/>
        </w:rPr>
        <w:t>Extra</w:t>
      </w:r>
      <w:r w:rsidR="002E4ADE" w:rsidRPr="00281B4E">
        <w:rPr>
          <w:i/>
          <w:iCs/>
        </w:rPr>
        <w:t xml:space="preserve"> </w:t>
      </w:r>
      <w:r w:rsidRPr="00281B4E">
        <w:rPr>
          <w:i/>
          <w:iCs/>
        </w:rPr>
        <w:t>Trees</w:t>
      </w:r>
      <w:r w:rsidR="002E4ADE" w:rsidRPr="00281B4E">
        <w:rPr>
          <w:i/>
          <w:iCs/>
        </w:rPr>
        <w:t xml:space="preserve"> </w:t>
      </w:r>
      <w:r w:rsidRPr="00281B4E">
        <w:rPr>
          <w:i/>
          <w:iCs/>
        </w:rPr>
        <w:t>Regressor</w:t>
      </w:r>
      <w:r w:rsidR="00A961DA" w:rsidRPr="00281B4E">
        <w:rPr>
          <w:i/>
          <w:iCs/>
        </w:rPr>
        <w:t>:</w:t>
      </w:r>
      <w:r w:rsidR="00A961DA" w:rsidRPr="00281B4E">
        <w:t xml:space="preserve"> Extra tree methods stands for Extremely randomized trees) with the main objective further randomizing tree building in the context of numerical input features.</w:t>
      </w:r>
    </w:p>
    <w:p w14:paraId="659AB6AF" w14:textId="77777777" w:rsidR="00A961DA" w:rsidRPr="00281B4E" w:rsidRDefault="00A961DA" w:rsidP="00491139">
      <w:pPr>
        <w:pStyle w:val="Para"/>
      </w:pPr>
    </w:p>
    <w:p w14:paraId="2C9D4ABC" w14:textId="24831F9F" w:rsidR="00661867" w:rsidRPr="00281B4E" w:rsidRDefault="00661867" w:rsidP="00491139">
      <w:pPr>
        <w:pStyle w:val="Para"/>
      </w:pPr>
      <w:r w:rsidRPr="00281B4E">
        <w:rPr>
          <w:i/>
          <w:iCs/>
        </w:rPr>
        <w:t>AdaBoost</w:t>
      </w:r>
      <w:r w:rsidR="002E4ADE" w:rsidRPr="00281B4E">
        <w:rPr>
          <w:i/>
          <w:iCs/>
        </w:rPr>
        <w:t xml:space="preserve"> </w:t>
      </w:r>
      <w:r w:rsidRPr="00281B4E">
        <w:rPr>
          <w:i/>
          <w:iCs/>
        </w:rPr>
        <w:t>Regressor</w:t>
      </w:r>
      <w:r w:rsidR="00145F59" w:rsidRPr="00281B4E">
        <w:rPr>
          <w:i/>
          <w:iCs/>
        </w:rPr>
        <w:t>:</w:t>
      </w:r>
      <w:r w:rsidR="00145F59" w:rsidRPr="00281B4E">
        <w:t xml:space="preserve"> Adaptive boosting is a technique of combining multiple weak learners to build a strong learner. An AdaBoost regressor is fitting a regressor on the original dataset and then fits additional copies of the regressor on the same dataset but where the weights of instances are adjusted according to the error of the current prediction. As such, subsequent regressors focus more on difficult cases.</w:t>
      </w:r>
    </w:p>
    <w:p w14:paraId="724AC4A8" w14:textId="77777777" w:rsidR="008E0B0C" w:rsidRPr="00281B4E" w:rsidRDefault="008E0B0C" w:rsidP="00491139">
      <w:pPr>
        <w:pStyle w:val="Para"/>
      </w:pPr>
    </w:p>
    <w:p w14:paraId="2948C752" w14:textId="67D654E1" w:rsidR="00661867" w:rsidRPr="00281B4E" w:rsidRDefault="00661867" w:rsidP="00491139">
      <w:pPr>
        <w:pStyle w:val="Para"/>
      </w:pPr>
      <w:r w:rsidRPr="00281B4E">
        <w:rPr>
          <w:i/>
          <w:iCs/>
        </w:rPr>
        <w:t>Gradient</w:t>
      </w:r>
      <w:r w:rsidR="002E4ADE" w:rsidRPr="00281B4E">
        <w:rPr>
          <w:i/>
          <w:iCs/>
        </w:rPr>
        <w:t xml:space="preserve"> </w:t>
      </w:r>
      <w:r w:rsidRPr="00281B4E">
        <w:rPr>
          <w:i/>
          <w:iCs/>
        </w:rPr>
        <w:t>Boosting</w:t>
      </w:r>
      <w:r w:rsidR="002E4ADE" w:rsidRPr="00281B4E">
        <w:rPr>
          <w:i/>
          <w:iCs/>
        </w:rPr>
        <w:t xml:space="preserve"> </w:t>
      </w:r>
      <w:r w:rsidRPr="00281B4E">
        <w:rPr>
          <w:i/>
          <w:iCs/>
        </w:rPr>
        <w:t>Regressor</w:t>
      </w:r>
      <w:r w:rsidR="008C46F7" w:rsidRPr="00281B4E">
        <w:rPr>
          <w:i/>
          <w:iCs/>
        </w:rPr>
        <w:t>:</w:t>
      </w:r>
      <w:r w:rsidR="008C46F7" w:rsidRPr="00281B4E">
        <w:t xml:space="preserve"> Gradient boosting relies on the intuition that the best possible next model, when combined with previous models, minimizes the overall prediction error. The key idea is to set the target outcomes for the next model in order to </w:t>
      </w:r>
      <w:r w:rsidR="00C7184D" w:rsidRPr="00281B4E">
        <w:t>minimize</w:t>
      </w:r>
      <w:r w:rsidR="008C46F7" w:rsidRPr="00281B4E">
        <w:t xml:space="preserve"> the error.</w:t>
      </w:r>
    </w:p>
    <w:p w14:paraId="3AC4A7A1" w14:textId="5793206D" w:rsidR="00C86AB1" w:rsidRPr="00281B4E" w:rsidRDefault="00C86AB1" w:rsidP="00491139">
      <w:pPr>
        <w:pStyle w:val="Para"/>
      </w:pPr>
    </w:p>
    <w:p w14:paraId="2E4D5CF9" w14:textId="33C7F3B4" w:rsidR="008743CE" w:rsidRDefault="002E4ADE" w:rsidP="00491139">
      <w:pPr>
        <w:pStyle w:val="Para"/>
      </w:pPr>
      <w:proofErr w:type="spellStart"/>
      <w:r w:rsidRPr="00281B4E">
        <w:rPr>
          <w:i/>
          <w:iCs/>
        </w:rPr>
        <w:t>XGBoost</w:t>
      </w:r>
      <w:proofErr w:type="spellEnd"/>
      <w:r w:rsidRPr="00281B4E">
        <w:rPr>
          <w:i/>
          <w:iCs/>
        </w:rPr>
        <w:t xml:space="preserve"> Regres</w:t>
      </w:r>
      <w:r w:rsidR="00F46E67" w:rsidRPr="00281B4E">
        <w:rPr>
          <w:i/>
          <w:iCs/>
        </w:rPr>
        <w:t>sor</w:t>
      </w:r>
      <w:r w:rsidRPr="00281B4E">
        <w:rPr>
          <w:i/>
          <w:iCs/>
        </w:rPr>
        <w:t>:</w:t>
      </w:r>
      <w:r w:rsidR="00F46E67" w:rsidRPr="00281B4E">
        <w:rPr>
          <w:i/>
          <w:iCs/>
        </w:rPr>
        <w:t xml:space="preserve"> </w:t>
      </w:r>
      <w:r w:rsidR="00F46E67" w:rsidRPr="00281B4E">
        <w:t>is an optimized gradient boosting library to be highly efficient, flexible and portable. It implements machine learning algorithms under the gradient boosting framework.</w:t>
      </w:r>
      <w:r w:rsidR="00F46E67">
        <w:t xml:space="preserve"> </w:t>
      </w:r>
    </w:p>
    <w:p w14:paraId="73A519A6" w14:textId="3EE06816" w:rsidR="000024A3" w:rsidRPr="00586A35" w:rsidRDefault="000024A3" w:rsidP="00281B4E">
      <w:pPr>
        <w:pStyle w:val="Head2"/>
      </w:pPr>
      <w:r>
        <w:rPr>
          <w:rStyle w:val="Label"/>
        </w:rPr>
        <w:t>3.</w:t>
      </w:r>
      <w:r w:rsidR="00281B4E">
        <w:rPr>
          <w:rStyle w:val="Label"/>
        </w:rPr>
        <w:t>2</w:t>
      </w:r>
      <w:r w:rsidRPr="00586A35">
        <w:t> </w:t>
      </w:r>
      <w:r w:rsidR="003E74B1">
        <w:t xml:space="preserve">Deep Learning </w:t>
      </w:r>
      <w:r>
        <w:t>technique</w:t>
      </w:r>
    </w:p>
    <w:p w14:paraId="2F9E4240" w14:textId="41BDBFA5" w:rsidR="00CE55D6" w:rsidRDefault="001B06D1" w:rsidP="00491139">
      <w:pPr>
        <w:pStyle w:val="Para"/>
      </w:pPr>
      <w:r w:rsidRPr="000341D5">
        <w:t xml:space="preserve">Deep learning </w:t>
      </w:r>
      <w:proofErr w:type="gramStart"/>
      <w:r w:rsidR="00B25262" w:rsidRPr="000341D5">
        <w:t>methods</w:t>
      </w:r>
      <w:r w:rsidR="004A6155" w:rsidRPr="004A6155">
        <w:rPr>
          <w:vertAlign w:val="superscript"/>
        </w:rPr>
        <w:t>[</w:t>
      </w:r>
      <w:proofErr w:type="gramEnd"/>
      <w:r w:rsidR="004A6155" w:rsidRPr="004A6155">
        <w:rPr>
          <w:vertAlign w:val="superscript"/>
        </w:rPr>
        <w:t>5]</w:t>
      </w:r>
      <w:r w:rsidR="00B25262" w:rsidRPr="000341D5">
        <w:t xml:space="preserve"> based on artificial neural networks with representation learning. </w:t>
      </w:r>
      <w:r w:rsidR="00CE55D6" w:rsidRPr="000341D5">
        <w:t xml:space="preserve">Learning can be supervised, semi-supervised or unsupervised. In our project we used deep learning for regression problem. </w:t>
      </w:r>
      <w:r w:rsidR="000C6352" w:rsidRPr="000341D5">
        <w:t>A deep neural network with multiple layers between the input and output layers finds the correct mathematical manipulation to turn the input into the output, whether it be a linear or non-linear relationship.</w:t>
      </w:r>
      <w:r w:rsidR="007D7D22">
        <w:t xml:space="preserve"> </w:t>
      </w:r>
    </w:p>
    <w:p w14:paraId="7AB60359" w14:textId="77777777" w:rsidR="001B176A" w:rsidRDefault="001B176A" w:rsidP="00491139">
      <w:pPr>
        <w:pStyle w:val="Para"/>
      </w:pPr>
    </w:p>
    <w:p w14:paraId="49E23844" w14:textId="0DFC8664" w:rsidR="001B176A" w:rsidRDefault="001B176A" w:rsidP="00491139">
      <w:pPr>
        <w:pStyle w:val="Para"/>
      </w:pPr>
      <w:r w:rsidRPr="000341D5">
        <w:t xml:space="preserve">Regression only works well if the regression equation is a good fit for our data. A neural network is a flexible model that adapts itself to the shape of our data. </w:t>
      </w:r>
      <w:proofErr w:type="gramStart"/>
      <w:r w:rsidRPr="000341D5">
        <w:t>So</w:t>
      </w:r>
      <w:proofErr w:type="gramEnd"/>
      <w:r w:rsidRPr="000341D5">
        <w:t xml:space="preserve"> it can dynamically pick the best type of regression (linear, logistic, polynomial, etc.,) and if it is accurate enough, we can add hidden neuron layers to make the model more complex and improve its prediction power.</w:t>
      </w:r>
      <w:r w:rsidR="00064B24">
        <w:t xml:space="preserve"> Neural network works without scaling the independent variable and hence reduces the preprocessing efforts.</w:t>
      </w:r>
    </w:p>
    <w:p w14:paraId="61F2816D" w14:textId="77777777" w:rsidR="008931AF" w:rsidRDefault="008931AF" w:rsidP="00491139">
      <w:pPr>
        <w:pStyle w:val="Para"/>
      </w:pPr>
    </w:p>
    <w:p w14:paraId="7DEDA176" w14:textId="130CA801" w:rsidR="008931AF" w:rsidRPr="00064B24" w:rsidRDefault="00A127D3" w:rsidP="00A127D3">
      <w:pPr>
        <w:pStyle w:val="Head2"/>
      </w:pPr>
      <w:r>
        <w:t>3.3 E</w:t>
      </w:r>
      <w:r w:rsidR="00C50DFD">
        <w:t>valuation Metric</w:t>
      </w:r>
    </w:p>
    <w:p w14:paraId="408F006B" w14:textId="6E93F57F" w:rsidR="00593B5F" w:rsidRPr="00064B24" w:rsidRDefault="00345C0E" w:rsidP="00491139">
      <w:pPr>
        <w:pStyle w:val="Para"/>
      </w:pPr>
      <w:r>
        <w:t>Evaluation metric</w:t>
      </w:r>
      <w:r w:rsidR="00C01EB2" w:rsidRPr="00064B24">
        <w:t xml:space="preserve"> helps to understand how the machine learning algorithms </w:t>
      </w:r>
      <w:r w:rsidR="00D91E82" w:rsidRPr="00064B24">
        <w:t>performs</w:t>
      </w:r>
      <w:r w:rsidR="00E14CA7" w:rsidRPr="00064B24">
        <w:t xml:space="preserve"> or to choose </w:t>
      </w:r>
      <w:r w:rsidR="00ED2FF5" w:rsidRPr="00064B24">
        <w:t xml:space="preserve">best performing algorithm when we benchmark many algorithms. As we have regression problem, we decided to go with </w:t>
      </w:r>
      <w:r w:rsidR="00ED2FF5" w:rsidRPr="00345C0E">
        <w:rPr>
          <w:i/>
          <w:iCs/>
        </w:rPr>
        <w:t xml:space="preserve">Root-mean-square </w:t>
      </w:r>
      <w:r>
        <w:rPr>
          <w:i/>
          <w:iCs/>
        </w:rPr>
        <w:t>Error</w:t>
      </w:r>
      <w:r w:rsidR="0079646D" w:rsidRPr="00064B24">
        <w:t xml:space="preserve"> </w:t>
      </w:r>
      <w:r w:rsidR="0079646D" w:rsidRPr="00345C0E">
        <w:rPr>
          <w:i/>
          <w:iCs/>
        </w:rPr>
        <w:t>(RMSE).</w:t>
      </w:r>
      <w:r w:rsidR="0079646D" w:rsidRPr="00064B24">
        <w:t xml:space="preserve"> </w:t>
      </w:r>
    </w:p>
    <w:p w14:paraId="4C2DEEA2" w14:textId="77777777" w:rsidR="00B473DD" w:rsidRPr="00064B24" w:rsidRDefault="00B473DD" w:rsidP="00491139">
      <w:pPr>
        <w:pStyle w:val="Para"/>
      </w:pPr>
    </w:p>
    <w:p w14:paraId="43DF44D8" w14:textId="15AAEF72" w:rsidR="00B473DD" w:rsidRPr="00064B24" w:rsidRDefault="00B473DD" w:rsidP="00491139">
      <w:pPr>
        <w:pStyle w:val="Para"/>
      </w:pPr>
      <w:r w:rsidRPr="00064B24">
        <w:t xml:space="preserve">RMSE of </w:t>
      </w:r>
      <w:r w:rsidR="002C6C6B" w:rsidRPr="00064B24">
        <w:t xml:space="preserve">predicted values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E07D21" w:rsidRPr="00064B24">
        <w:t xml:space="preserve"> for times </w:t>
      </w:r>
      <w:r w:rsidR="00597222" w:rsidRPr="00064B24">
        <w:rPr>
          <w:i/>
          <w:iCs/>
        </w:rPr>
        <w:t>t</w:t>
      </w:r>
      <w:r w:rsidR="00597222" w:rsidRPr="00064B24">
        <w:t xml:space="preserve"> of a </w:t>
      </w:r>
      <w:r w:rsidR="00877EC8" w:rsidRPr="00064B24">
        <w:t>regression’s</w:t>
      </w:r>
      <w:r w:rsidR="00597222" w:rsidRPr="00064B24">
        <w:t xml:space="preserve"> dependent variable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35A48" w:rsidRPr="00064B24">
        <w:t xml:space="preserve">, with variables observed over T times, is </w:t>
      </w:r>
      <w:r w:rsidR="00A35A48" w:rsidRPr="00064B24">
        <w:lastRenderedPageBreak/>
        <w:t xml:space="preserve">computed </w:t>
      </w:r>
      <w:r w:rsidR="00D93148" w:rsidRPr="00064B24">
        <w:t xml:space="preserve">for T different predictions as the squared root of the mean of </w:t>
      </w:r>
      <w:r w:rsidR="00766080" w:rsidRPr="00064B24">
        <w:t>the squares of the deviations</w:t>
      </w:r>
    </w:p>
    <w:p w14:paraId="053849BB" w14:textId="77777777" w:rsidR="00766080" w:rsidRPr="00064B24" w:rsidRDefault="00766080" w:rsidP="00491139">
      <w:pPr>
        <w:pStyle w:val="Para"/>
      </w:pPr>
    </w:p>
    <w:p w14:paraId="1F99F4AB" w14:textId="01C582F2" w:rsidR="00766080" w:rsidRPr="00064B24" w:rsidRDefault="00766080" w:rsidP="00491139">
      <w:pPr>
        <w:pStyle w:val="Para"/>
      </w:pPr>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T</m:t>
                  </m:r>
                </m:den>
              </m:f>
            </m:e>
          </m:rad>
        </m:oMath>
      </m:oMathPara>
    </w:p>
    <w:p w14:paraId="6BE121A9" w14:textId="049B6E0C" w:rsidR="6C36A688" w:rsidRDefault="00242968" w:rsidP="00491139">
      <w:pPr>
        <w:pStyle w:val="Para"/>
      </w:pPr>
      <w:r w:rsidRPr="00064B24">
        <w:t xml:space="preserve">RMSE is always non-negative and a value close to zero </w:t>
      </w:r>
      <w:r w:rsidR="000B16DA" w:rsidRPr="00064B24">
        <w:t xml:space="preserve">would indicate perfect fit to the data. </w:t>
      </w:r>
      <w:r w:rsidR="000422DD" w:rsidRPr="00064B24">
        <w:t>Important note is RMSE is sensitive to outliers.</w:t>
      </w:r>
    </w:p>
    <w:p w14:paraId="5588DEEF" w14:textId="60E7B6C4" w:rsidR="6C36A688" w:rsidRDefault="6C36A688" w:rsidP="00491139">
      <w:pPr>
        <w:pStyle w:val="Para"/>
      </w:pPr>
    </w:p>
    <w:p w14:paraId="0F650308" w14:textId="6F79343A" w:rsidR="0969414A" w:rsidRDefault="003319E6" w:rsidP="0969414A">
      <w:pPr>
        <w:pStyle w:val="Head1"/>
        <w:spacing w:line="259" w:lineRule="auto"/>
      </w:pPr>
      <w:r>
        <w:t>4</w:t>
      </w:r>
      <w:r w:rsidR="0969414A">
        <w:t xml:space="preserve"> Experiments</w:t>
      </w:r>
    </w:p>
    <w:p w14:paraId="147691EB" w14:textId="39E7CABA" w:rsidR="6C36A688" w:rsidRPr="00780DE4" w:rsidRDefault="00780DE4" w:rsidP="00491139">
      <w:pPr>
        <w:pStyle w:val="Para"/>
      </w:pPr>
      <w:r w:rsidRPr="00345C0E">
        <w:t xml:space="preserve">We created a </w:t>
      </w:r>
      <w:r w:rsidR="0081282E" w:rsidRPr="00345C0E">
        <w:t xml:space="preserve">robust </w:t>
      </w:r>
      <w:r w:rsidR="003501C8" w:rsidRPr="00345C0E">
        <w:t xml:space="preserve">ML model benchmarking with 12 </w:t>
      </w:r>
      <w:r w:rsidR="00C2674A" w:rsidRPr="00345C0E">
        <w:t xml:space="preserve">regression </w:t>
      </w:r>
      <w:r w:rsidR="003501C8" w:rsidRPr="00345C0E">
        <w:t>algorithms</w:t>
      </w:r>
      <w:r w:rsidR="00C2674A" w:rsidRPr="00345C0E">
        <w:t xml:space="preserve"> (linear, non-linear and ensemble techniques) </w:t>
      </w:r>
      <w:r w:rsidR="0081282E" w:rsidRPr="00345C0E">
        <w:t>including deep learning</w:t>
      </w:r>
      <w:r w:rsidR="00C2674A" w:rsidRPr="00345C0E">
        <w:t>.</w:t>
      </w:r>
      <w:r w:rsidR="008E5260" w:rsidRPr="00345C0E">
        <w:t xml:space="preserve"> We predicted the </w:t>
      </w:r>
      <w:r w:rsidR="00DC5F05" w:rsidRPr="00345C0E">
        <w:t>number of shares with raw 17 features</w:t>
      </w:r>
      <w:r w:rsidR="00E87DD5" w:rsidRPr="00345C0E">
        <w:t xml:space="preserve">. </w:t>
      </w:r>
      <w:r w:rsidR="00711BC6" w:rsidRPr="00345C0E">
        <w:t xml:space="preserve">We observed from the plot </w:t>
      </w:r>
      <w:r w:rsidR="00A16B0E" w:rsidRPr="00345C0E">
        <w:t>that all regression models were underfitting as we had limited</w:t>
      </w:r>
      <w:r w:rsidR="00B50A62" w:rsidRPr="00345C0E">
        <w:t xml:space="preserve"> number of</w:t>
      </w:r>
      <w:r w:rsidR="00A16B0E" w:rsidRPr="00345C0E">
        <w:t xml:space="preserve"> features hence the model </w:t>
      </w:r>
      <w:r w:rsidR="00C81AEE" w:rsidRPr="00345C0E">
        <w:t>got</w:t>
      </w:r>
      <w:r w:rsidR="00A16B0E" w:rsidRPr="00345C0E">
        <w:t xml:space="preserve"> </w:t>
      </w:r>
      <w:r w:rsidR="00830877" w:rsidRPr="00345C0E">
        <w:t>high-</w:t>
      </w:r>
      <w:r w:rsidR="00A16B0E" w:rsidRPr="00345C0E">
        <w:t>bias</w:t>
      </w:r>
      <w:r w:rsidR="00C81AEE" w:rsidRPr="00345C0E">
        <w:t xml:space="preserve"> and low-variance</w:t>
      </w:r>
      <w:r w:rsidR="00B44737" w:rsidRPr="00345C0E">
        <w:t xml:space="preserve"> which is unreliable.</w:t>
      </w:r>
    </w:p>
    <w:p w14:paraId="21D5B549" w14:textId="77777777" w:rsidR="00780DE4" w:rsidRDefault="00780DE4" w:rsidP="00491139">
      <w:pPr>
        <w:pStyle w:val="Para"/>
      </w:pPr>
    </w:p>
    <w:p w14:paraId="6521400F" w14:textId="77777777" w:rsidR="007B4EE3" w:rsidRDefault="00780DE4" w:rsidP="00491139">
      <w:pPr>
        <w:pStyle w:val="Para"/>
      </w:pPr>
      <w:r>
        <w:rPr>
          <w:noProof/>
        </w:rPr>
        <w:drawing>
          <wp:inline distT="0" distB="0" distL="0" distR="0" wp14:anchorId="33824111" wp14:editId="4E938493">
            <wp:extent cx="3048000" cy="2280920"/>
            <wp:effectExtent l="0" t="0" r="0" b="5080"/>
            <wp:docPr id="1209940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048000" cy="2280920"/>
                    </a:xfrm>
                    <a:prstGeom prst="rect">
                      <a:avLst/>
                    </a:prstGeom>
                  </pic:spPr>
                </pic:pic>
              </a:graphicData>
            </a:graphic>
          </wp:inline>
        </w:drawing>
      </w:r>
    </w:p>
    <w:p w14:paraId="58C07BB0" w14:textId="6F493403" w:rsidR="005833D7" w:rsidRDefault="007B4EE3" w:rsidP="007B4EE3">
      <w:pPr>
        <w:pStyle w:val="Caption"/>
      </w:pPr>
      <w:r>
        <w:t xml:space="preserve">Figure </w:t>
      </w:r>
      <w:r w:rsidR="00E55761">
        <w:fldChar w:fldCharType="begin"/>
      </w:r>
      <w:r w:rsidR="00E55761">
        <w:instrText xml:space="preserve"> SEQ Figure \* ARABIC </w:instrText>
      </w:r>
      <w:r w:rsidR="00E55761">
        <w:fldChar w:fldCharType="separate"/>
      </w:r>
      <w:r w:rsidR="00ED31B0">
        <w:rPr>
          <w:noProof/>
        </w:rPr>
        <w:t>2</w:t>
      </w:r>
      <w:r w:rsidR="00E55761">
        <w:rPr>
          <w:noProof/>
        </w:rPr>
        <w:fldChar w:fldCharType="end"/>
      </w:r>
      <w:r>
        <w:t xml:space="preserve">  ML model benchmarking with raw features</w:t>
      </w:r>
    </w:p>
    <w:p w14:paraId="03A7B077" w14:textId="77777777" w:rsidR="00780DE4" w:rsidRPr="005833D7" w:rsidRDefault="00780DE4" w:rsidP="00491139">
      <w:pPr>
        <w:pStyle w:val="Para"/>
      </w:pPr>
    </w:p>
    <w:p w14:paraId="4F4D038A" w14:textId="3BED6465" w:rsidR="00511F01" w:rsidRPr="006254D6" w:rsidRDefault="006254D6" w:rsidP="006254D6">
      <w:pPr>
        <w:pStyle w:val="Head2"/>
      </w:pPr>
      <w:r w:rsidRPr="006254D6">
        <w:t xml:space="preserve">4.1 </w:t>
      </w:r>
      <w:r w:rsidR="00511F01" w:rsidRPr="006254D6">
        <w:t xml:space="preserve">Feature Engineering: </w:t>
      </w:r>
    </w:p>
    <w:p w14:paraId="583E5C99" w14:textId="455B1E3C" w:rsidR="003319E6" w:rsidRPr="00DB6803" w:rsidRDefault="00511F01" w:rsidP="00491139">
      <w:pPr>
        <w:pStyle w:val="Para"/>
      </w:pPr>
      <w:r w:rsidRPr="00DB6803">
        <w:t xml:space="preserve">We understood from the given 17 raw features none of the regression model able to provide better predictions. </w:t>
      </w:r>
      <w:r w:rsidR="003319E6" w:rsidRPr="00DB6803">
        <w:t>Hence,</w:t>
      </w:r>
      <w:r w:rsidRPr="00DB6803">
        <w:t xml:space="preserve"> we decided to create additional features using </w:t>
      </w:r>
      <w:r w:rsidR="003319E6" w:rsidRPr="00DB6803">
        <w:t xml:space="preserve">advanced </w:t>
      </w:r>
      <w:r w:rsidRPr="00DB6803">
        <w:t xml:space="preserve">Natural language processing that best represent the news articles. The following are the various features that we created, later we </w:t>
      </w:r>
      <w:r w:rsidR="003319E6" w:rsidRPr="00DB6803">
        <w:t>ran</w:t>
      </w:r>
      <w:r w:rsidRPr="00DB6803">
        <w:t xml:space="preserve"> feature importance scoring to select required features </w:t>
      </w:r>
      <w:r w:rsidR="003319E6" w:rsidRPr="00DB6803">
        <w:t>to be used to build</w:t>
      </w:r>
      <w:r w:rsidRPr="00DB6803">
        <w:t xml:space="preserve"> ML </w:t>
      </w:r>
      <w:r w:rsidR="003319E6" w:rsidRPr="00DB6803">
        <w:t>models</w:t>
      </w:r>
      <w:r w:rsidRPr="00DB6803">
        <w:t>.</w:t>
      </w:r>
    </w:p>
    <w:p w14:paraId="69E36B82" w14:textId="77777777" w:rsidR="006254D6" w:rsidRPr="00064B24" w:rsidRDefault="006254D6" w:rsidP="00491139">
      <w:pPr>
        <w:pStyle w:val="Para"/>
      </w:pPr>
    </w:p>
    <w:p w14:paraId="610C7D2E" w14:textId="52A52373" w:rsidR="6C36A688" w:rsidRPr="00066DA7" w:rsidRDefault="3590C772" w:rsidP="006254D6">
      <w:pPr>
        <w:pStyle w:val="para0"/>
        <w:ind w:left="0" w:firstLine="0"/>
        <w:rPr>
          <w:rFonts w:ascii="Linux Libertine" w:eastAsiaTheme="minorHAnsi" w:hAnsi="Linux Libertine" w:cstheme="minorBidi"/>
          <w:sz w:val="18"/>
          <w:szCs w:val="22"/>
          <w:lang w:eastAsia="it-IT"/>
        </w:rPr>
      </w:pPr>
      <w:r w:rsidRPr="00066DA7">
        <w:rPr>
          <w:rFonts w:ascii="Linux Libertine" w:eastAsiaTheme="minorHAnsi" w:hAnsi="Linux Libertine" w:cstheme="minorBidi"/>
          <w:sz w:val="18"/>
          <w:szCs w:val="22"/>
          <w:lang w:eastAsia="it-IT"/>
        </w:rPr>
        <w:t xml:space="preserve">During the data exploratory process and </w:t>
      </w:r>
      <w:r w:rsidR="1661AF69" w:rsidRPr="00066DA7">
        <w:rPr>
          <w:rFonts w:ascii="Linux Libertine" w:eastAsiaTheme="minorHAnsi" w:hAnsi="Linux Libertine" w:cstheme="minorBidi"/>
          <w:sz w:val="18"/>
          <w:szCs w:val="22"/>
          <w:lang w:eastAsia="it-IT"/>
        </w:rPr>
        <w:t xml:space="preserve">subsequent experiments phase, </w:t>
      </w:r>
      <w:r w:rsidR="76C4864A" w:rsidRPr="00066DA7">
        <w:rPr>
          <w:rFonts w:ascii="Linux Libertine" w:eastAsiaTheme="minorHAnsi" w:hAnsi="Linux Libertine" w:cstheme="minorBidi"/>
          <w:sz w:val="18"/>
          <w:szCs w:val="22"/>
          <w:lang w:eastAsia="it-IT"/>
        </w:rPr>
        <w:t xml:space="preserve">we </w:t>
      </w:r>
      <w:r w:rsidR="1661AF69" w:rsidRPr="00066DA7">
        <w:rPr>
          <w:rFonts w:ascii="Linux Libertine" w:eastAsiaTheme="minorHAnsi" w:hAnsi="Linux Libertine" w:cstheme="minorBidi"/>
          <w:sz w:val="18"/>
          <w:szCs w:val="22"/>
          <w:lang w:eastAsia="it-IT"/>
        </w:rPr>
        <w:t xml:space="preserve">found </w:t>
      </w:r>
      <w:r w:rsidR="76C4864A" w:rsidRPr="00066DA7">
        <w:rPr>
          <w:rFonts w:ascii="Linux Libertine" w:eastAsiaTheme="minorHAnsi" w:hAnsi="Linux Libertine" w:cstheme="minorBidi"/>
          <w:sz w:val="18"/>
          <w:szCs w:val="22"/>
          <w:lang w:eastAsia="it-IT"/>
        </w:rPr>
        <w:t xml:space="preserve">few </w:t>
      </w:r>
      <w:r w:rsidR="3AAA8057" w:rsidRPr="00066DA7">
        <w:rPr>
          <w:rFonts w:ascii="Linux Libertine" w:eastAsiaTheme="minorHAnsi" w:hAnsi="Linux Libertine" w:cstheme="minorBidi"/>
          <w:sz w:val="18"/>
          <w:szCs w:val="22"/>
          <w:lang w:eastAsia="it-IT"/>
        </w:rPr>
        <w:t>discrepancies</w:t>
      </w:r>
      <w:r w:rsidR="76C4864A" w:rsidRPr="00066DA7">
        <w:rPr>
          <w:rFonts w:ascii="Linux Libertine" w:eastAsiaTheme="minorHAnsi" w:hAnsi="Linux Libertine" w:cstheme="minorBidi"/>
          <w:sz w:val="18"/>
          <w:szCs w:val="22"/>
          <w:lang w:eastAsia="it-IT"/>
        </w:rPr>
        <w:t xml:space="preserve"> in the </w:t>
      </w:r>
      <w:r w:rsidR="653F6D62" w:rsidRPr="00066DA7">
        <w:rPr>
          <w:rFonts w:ascii="Linux Libertine" w:eastAsiaTheme="minorHAnsi" w:hAnsi="Linux Libertine" w:cstheme="minorBidi"/>
          <w:sz w:val="18"/>
          <w:szCs w:val="22"/>
          <w:lang w:eastAsia="it-IT"/>
        </w:rPr>
        <w:t xml:space="preserve">data. </w:t>
      </w:r>
      <w:r w:rsidR="7B248A4C" w:rsidRPr="00066DA7">
        <w:rPr>
          <w:rFonts w:ascii="Linux Libertine" w:eastAsiaTheme="minorHAnsi" w:hAnsi="Linux Libertine" w:cstheme="minorBidi"/>
          <w:sz w:val="18"/>
          <w:szCs w:val="22"/>
          <w:lang w:eastAsia="it-IT"/>
        </w:rPr>
        <w:t>For</w:t>
      </w:r>
      <w:r w:rsidR="7E86CDF0" w:rsidRPr="00066DA7">
        <w:rPr>
          <w:rFonts w:ascii="Linux Libertine" w:eastAsiaTheme="minorHAnsi" w:hAnsi="Linux Libertine" w:cstheme="minorBidi"/>
          <w:sz w:val="18"/>
          <w:szCs w:val="22"/>
          <w:lang w:eastAsia="it-IT"/>
        </w:rPr>
        <w:t xml:space="preserve"> few </w:t>
      </w:r>
      <w:r w:rsidR="1337D9F3" w:rsidRPr="00066DA7">
        <w:rPr>
          <w:rFonts w:ascii="Linux Libertine" w:eastAsiaTheme="minorHAnsi" w:hAnsi="Linux Libertine" w:cstheme="minorBidi"/>
          <w:sz w:val="18"/>
          <w:szCs w:val="22"/>
          <w:lang w:eastAsia="it-IT"/>
        </w:rPr>
        <w:t>entries</w:t>
      </w:r>
      <w:r w:rsidR="7E86CDF0" w:rsidRPr="00066DA7">
        <w:rPr>
          <w:rFonts w:ascii="Linux Libertine" w:eastAsiaTheme="minorHAnsi" w:hAnsi="Linux Libertine" w:cstheme="minorBidi"/>
          <w:sz w:val="18"/>
          <w:szCs w:val="22"/>
          <w:lang w:eastAsia="it-IT"/>
        </w:rPr>
        <w:t xml:space="preserve">, the </w:t>
      </w:r>
      <w:proofErr w:type="spellStart"/>
      <w:r w:rsidR="7E86CDF0" w:rsidRPr="00066DA7">
        <w:rPr>
          <w:rFonts w:ascii="Linux Libertine" w:eastAsiaTheme="minorHAnsi" w:hAnsi="Linux Libertine" w:cstheme="minorBidi"/>
          <w:sz w:val="18"/>
          <w:szCs w:val="22"/>
          <w:lang w:eastAsia="it-IT"/>
        </w:rPr>
        <w:t>data_channel</w:t>
      </w:r>
      <w:proofErr w:type="spellEnd"/>
      <w:r w:rsidR="0F5A3DDC" w:rsidRPr="00066DA7">
        <w:rPr>
          <w:rFonts w:ascii="Linux Libertine" w:eastAsiaTheme="minorHAnsi" w:hAnsi="Linux Libertine" w:cstheme="minorBidi"/>
          <w:sz w:val="18"/>
          <w:szCs w:val="22"/>
          <w:lang w:eastAsia="it-IT"/>
        </w:rPr>
        <w:t xml:space="preserve">, </w:t>
      </w:r>
      <w:proofErr w:type="spellStart"/>
      <w:r w:rsidR="041344F1" w:rsidRPr="00066DA7">
        <w:rPr>
          <w:rFonts w:ascii="Linux Libertine" w:eastAsiaTheme="minorHAnsi" w:hAnsi="Linux Libertine" w:cstheme="minorBidi"/>
          <w:sz w:val="18"/>
          <w:szCs w:val="22"/>
          <w:lang w:eastAsia="it-IT"/>
        </w:rPr>
        <w:t>href</w:t>
      </w:r>
      <w:proofErr w:type="spellEnd"/>
      <w:r w:rsidR="041344F1" w:rsidRPr="00066DA7">
        <w:rPr>
          <w:rFonts w:ascii="Linux Libertine" w:eastAsiaTheme="minorHAnsi" w:hAnsi="Linux Libertine" w:cstheme="minorBidi"/>
          <w:sz w:val="18"/>
          <w:szCs w:val="22"/>
          <w:lang w:eastAsia="it-IT"/>
        </w:rPr>
        <w:t xml:space="preserve"> and images count were </w:t>
      </w:r>
      <w:r w:rsidR="0F5A3DDC" w:rsidRPr="00066DA7">
        <w:rPr>
          <w:rFonts w:ascii="Linux Libertine" w:eastAsiaTheme="minorHAnsi" w:hAnsi="Linux Libertine" w:cstheme="minorBidi"/>
          <w:sz w:val="18"/>
          <w:szCs w:val="22"/>
          <w:lang w:eastAsia="it-IT"/>
        </w:rPr>
        <w:t xml:space="preserve">wrongly updated. </w:t>
      </w:r>
      <w:r w:rsidR="16554F94" w:rsidRPr="00066DA7">
        <w:rPr>
          <w:rFonts w:ascii="Linux Libertine" w:eastAsiaTheme="minorHAnsi" w:hAnsi="Linux Libertine" w:cstheme="minorBidi"/>
          <w:sz w:val="18"/>
          <w:szCs w:val="22"/>
          <w:lang w:eastAsia="it-IT"/>
        </w:rPr>
        <w:t xml:space="preserve">Also, for new URLs </w:t>
      </w:r>
      <w:r w:rsidR="155DABA3" w:rsidRPr="00066DA7">
        <w:rPr>
          <w:rFonts w:ascii="Linux Libertine" w:eastAsiaTheme="minorHAnsi" w:hAnsi="Linux Libertine" w:cstheme="minorBidi"/>
          <w:sz w:val="18"/>
          <w:szCs w:val="22"/>
          <w:lang w:eastAsia="it-IT"/>
        </w:rPr>
        <w:t>for</w:t>
      </w:r>
      <w:r w:rsidR="16554F94" w:rsidRPr="00066DA7">
        <w:rPr>
          <w:rFonts w:ascii="Linux Libertine" w:eastAsiaTheme="minorHAnsi" w:hAnsi="Linux Libertine" w:cstheme="minorBidi"/>
          <w:sz w:val="18"/>
          <w:szCs w:val="22"/>
          <w:lang w:eastAsia="it-IT"/>
        </w:rPr>
        <w:t xml:space="preserve"> inference</w:t>
      </w:r>
      <w:r w:rsidR="155DABA3" w:rsidRPr="00066DA7">
        <w:rPr>
          <w:rFonts w:ascii="Linux Libertine" w:eastAsiaTheme="minorHAnsi" w:hAnsi="Linux Libertine" w:cstheme="minorBidi"/>
          <w:sz w:val="18"/>
          <w:szCs w:val="22"/>
          <w:lang w:eastAsia="it-IT"/>
        </w:rPr>
        <w:t>, we need to generate these 17</w:t>
      </w:r>
      <w:r w:rsidR="16554F94" w:rsidRPr="00066DA7">
        <w:rPr>
          <w:rFonts w:ascii="Linux Libertine" w:eastAsiaTheme="minorHAnsi" w:hAnsi="Linux Libertine" w:cstheme="minorBidi"/>
          <w:sz w:val="18"/>
          <w:szCs w:val="22"/>
          <w:lang w:eastAsia="it-IT"/>
        </w:rPr>
        <w:t xml:space="preserve"> </w:t>
      </w:r>
      <w:r w:rsidR="4142BE11" w:rsidRPr="00066DA7">
        <w:rPr>
          <w:rFonts w:ascii="Linux Libertine" w:eastAsiaTheme="minorHAnsi" w:hAnsi="Linux Libertine" w:cstheme="minorBidi"/>
          <w:sz w:val="18"/>
          <w:szCs w:val="22"/>
          <w:lang w:eastAsia="it-IT"/>
        </w:rPr>
        <w:t xml:space="preserve">features. </w:t>
      </w:r>
      <w:r w:rsidR="02C0D00F" w:rsidRPr="00066DA7">
        <w:rPr>
          <w:rFonts w:ascii="Linux Libertine" w:eastAsiaTheme="minorHAnsi" w:hAnsi="Linux Libertine" w:cstheme="minorBidi"/>
          <w:sz w:val="18"/>
          <w:szCs w:val="22"/>
          <w:lang w:eastAsia="it-IT"/>
        </w:rPr>
        <w:t>For these reasons, we re-</w:t>
      </w:r>
      <w:r w:rsidR="54EBC41F" w:rsidRPr="00066DA7">
        <w:rPr>
          <w:rFonts w:ascii="Linux Libertine" w:eastAsiaTheme="minorHAnsi" w:hAnsi="Linux Libertine" w:cstheme="minorBidi"/>
          <w:sz w:val="18"/>
          <w:szCs w:val="22"/>
          <w:lang w:eastAsia="it-IT"/>
        </w:rPr>
        <w:t xml:space="preserve">engineered the 17 features. </w:t>
      </w:r>
    </w:p>
    <w:p w14:paraId="5306EDC1" w14:textId="1CB8B2ED" w:rsidR="0050616A" w:rsidRDefault="008C5606" w:rsidP="00491139">
      <w:pPr>
        <w:pStyle w:val="Para"/>
      </w:pPr>
      <w:r w:rsidRPr="0050616A">
        <w:rPr>
          <w:i/>
          <w:iCs/>
        </w:rPr>
        <w:t>Keyword Statistics: [3 Features]</w:t>
      </w:r>
      <w:r w:rsidRPr="006254D6">
        <w:t xml:space="preserve"> </w:t>
      </w:r>
      <w:r w:rsidR="65470C91" w:rsidRPr="006254D6">
        <w:t xml:space="preserve">From the </w:t>
      </w:r>
      <w:proofErr w:type="spellStart"/>
      <w:r w:rsidR="65470C91" w:rsidRPr="006254D6">
        <w:t>htmls</w:t>
      </w:r>
      <w:proofErr w:type="spellEnd"/>
      <w:r w:rsidR="65470C91" w:rsidRPr="006254D6">
        <w:t xml:space="preserve">, we extracted the </w:t>
      </w:r>
      <w:r w:rsidR="3FCF2B98" w:rsidRPr="006254D6">
        <w:t xml:space="preserve">meta </w:t>
      </w:r>
      <w:r w:rsidR="65470C91" w:rsidRPr="006254D6">
        <w:t>keywords</w:t>
      </w:r>
      <w:r w:rsidR="3FCF2B98" w:rsidRPr="006254D6">
        <w:t xml:space="preserve"> of </w:t>
      </w:r>
      <w:r w:rsidR="726C7D07" w:rsidRPr="006254D6">
        <w:t xml:space="preserve">all </w:t>
      </w:r>
      <w:r w:rsidR="3FCF2B98" w:rsidRPr="006254D6">
        <w:t xml:space="preserve">the </w:t>
      </w:r>
      <w:r w:rsidR="726C7D07" w:rsidRPr="006254D6">
        <w:t>entries</w:t>
      </w:r>
      <w:r w:rsidR="65470C91" w:rsidRPr="006254D6">
        <w:t xml:space="preserve">. </w:t>
      </w:r>
      <w:r w:rsidR="1EE33C0D" w:rsidRPr="006254D6">
        <w:t xml:space="preserve">These keywords were used to </w:t>
      </w:r>
      <w:r w:rsidR="1EE33C0D" w:rsidRPr="006254D6">
        <w:t xml:space="preserve">generate variety of </w:t>
      </w:r>
      <w:r w:rsidR="284330CC" w:rsidRPr="006254D6">
        <w:t xml:space="preserve">numerical features. </w:t>
      </w:r>
      <w:r w:rsidR="23A37748" w:rsidRPr="006254D6">
        <w:t xml:space="preserve">The RAW features contain </w:t>
      </w:r>
      <w:r w:rsidR="0050616A">
        <w:t>‘</w:t>
      </w:r>
      <w:r w:rsidR="23A37748" w:rsidRPr="006254D6">
        <w:t>number of keywords</w:t>
      </w:r>
      <w:r w:rsidR="0050616A">
        <w:t>’ as one of the features</w:t>
      </w:r>
      <w:r w:rsidR="23A37748" w:rsidRPr="006254D6">
        <w:t xml:space="preserve">. </w:t>
      </w:r>
      <w:r w:rsidR="65671A23" w:rsidRPr="006254D6">
        <w:t xml:space="preserve">For extracting the keywords, </w:t>
      </w:r>
      <w:proofErr w:type="spellStart"/>
      <w:r w:rsidR="557763CF" w:rsidRPr="006254D6">
        <w:t>beautifulsoup</w:t>
      </w:r>
      <w:proofErr w:type="spellEnd"/>
      <w:r w:rsidR="557763CF" w:rsidRPr="006254D6">
        <w:t xml:space="preserve"> </w:t>
      </w:r>
      <w:proofErr w:type="spellStart"/>
      <w:r w:rsidR="0050616A">
        <w:t>libarary</w:t>
      </w:r>
      <w:proofErr w:type="spellEnd"/>
      <w:r w:rsidR="557763CF" w:rsidRPr="006254D6">
        <w:t xml:space="preserve"> is </w:t>
      </w:r>
      <w:proofErr w:type="gramStart"/>
      <w:r w:rsidR="557763CF" w:rsidRPr="006254D6">
        <w:t>used</w:t>
      </w:r>
      <w:r w:rsidR="00DE6A68" w:rsidRPr="00DE6A68">
        <w:rPr>
          <w:vertAlign w:val="superscript"/>
        </w:rPr>
        <w:t>[</w:t>
      </w:r>
      <w:proofErr w:type="gramEnd"/>
      <w:r w:rsidR="00DE6A68" w:rsidRPr="00DE6A68">
        <w:rPr>
          <w:vertAlign w:val="superscript"/>
        </w:rPr>
        <w:t>1]</w:t>
      </w:r>
      <w:r w:rsidR="7D36694F" w:rsidRPr="006254D6">
        <w:t>.</w:t>
      </w:r>
      <w:r w:rsidR="0050616A">
        <w:t xml:space="preserve"> </w:t>
      </w:r>
    </w:p>
    <w:p w14:paraId="4D35E61D" w14:textId="77777777" w:rsidR="0050616A" w:rsidRDefault="0050616A" w:rsidP="00491139">
      <w:pPr>
        <w:pStyle w:val="Para"/>
      </w:pPr>
    </w:p>
    <w:p w14:paraId="61CB1F79" w14:textId="3A73D439" w:rsidR="00FE2CC6" w:rsidRPr="006254D6" w:rsidRDefault="32CE85D7" w:rsidP="00491139">
      <w:pPr>
        <w:pStyle w:val="Para"/>
      </w:pPr>
      <w:r w:rsidRPr="006254D6">
        <w:t>Keywords popularity</w:t>
      </w:r>
      <w:r w:rsidR="44643B09" w:rsidRPr="006254D6">
        <w:t xml:space="preserve"> -</w:t>
      </w:r>
      <w:r w:rsidRPr="006254D6">
        <w:t xml:space="preserve"> For each keyword, average shares it received were calculated and based on it, for </w:t>
      </w:r>
      <w:r w:rsidR="4F39A46D" w:rsidRPr="006254D6">
        <w:t xml:space="preserve">the given article, </w:t>
      </w:r>
      <w:r w:rsidR="5C43F64A" w:rsidRPr="006254D6">
        <w:t>based on all the keywords</w:t>
      </w:r>
      <w:r w:rsidR="58858FD3" w:rsidRPr="006254D6">
        <w:t xml:space="preserve"> it has</w:t>
      </w:r>
      <w:r w:rsidR="5C43F64A" w:rsidRPr="006254D6">
        <w:t xml:space="preserve">, </w:t>
      </w:r>
      <w:r w:rsidR="55EAF27C" w:rsidRPr="006254D6">
        <w:t>average</w:t>
      </w:r>
      <w:r w:rsidR="58858FD3" w:rsidRPr="006254D6">
        <w:t>, min and max</w:t>
      </w:r>
      <w:r w:rsidR="55EAF27C" w:rsidRPr="006254D6">
        <w:t xml:space="preserve"> number of shares</w:t>
      </w:r>
      <w:r w:rsidR="58858FD3" w:rsidRPr="006254D6">
        <w:t xml:space="preserve"> </w:t>
      </w:r>
      <w:r w:rsidR="03B5F549" w:rsidRPr="006254D6">
        <w:t>were predicted.</w:t>
      </w:r>
    </w:p>
    <w:p w14:paraId="48C0442F" w14:textId="6F357437" w:rsidR="20E426BE" w:rsidRDefault="20E426BE" w:rsidP="20E426BE">
      <w:pPr>
        <w:rPr>
          <w:highlight w:val="yellow"/>
        </w:rPr>
      </w:pPr>
    </w:p>
    <w:p w14:paraId="73029FAE" w14:textId="2C293ED9" w:rsidR="20E426BE" w:rsidRPr="00BA40F7" w:rsidRDefault="00BA40F7" w:rsidP="20E426BE">
      <w:r w:rsidRPr="00BA40F7">
        <w:t>E</w:t>
      </w:r>
      <w:r w:rsidR="0050616A" w:rsidRPr="00BA40F7">
        <w:t>xample</w:t>
      </w:r>
      <w:r w:rsidR="20E426BE" w:rsidRPr="00BA40F7">
        <w:t>:</w:t>
      </w:r>
    </w:p>
    <w:p w14:paraId="4BCF7E10" w14:textId="3AB93235" w:rsidR="20E426BE" w:rsidRPr="00BA40F7" w:rsidRDefault="20E426BE" w:rsidP="20E426BE">
      <w:pPr>
        <w:rPr>
          <w:rFonts w:eastAsia="Linux Libertine" w:cs="Linux Libertine"/>
          <w:szCs w:val="18"/>
        </w:rPr>
      </w:pPr>
      <w:r w:rsidRPr="00BA40F7">
        <w:t xml:space="preserve">For </w:t>
      </w:r>
      <w:r w:rsidR="00BA40F7" w:rsidRPr="00BA40F7">
        <w:t>an</w:t>
      </w:r>
      <w:r w:rsidRPr="00BA40F7">
        <w:t xml:space="preserve"> article if the keywords are </w:t>
      </w:r>
      <w:r w:rsidR="00BA40F7" w:rsidRPr="00BA40F7">
        <w:t>[</w:t>
      </w:r>
      <w:r w:rsidRPr="00BA40F7">
        <w:rPr>
          <w:rFonts w:eastAsia="Linux Libertine" w:cs="Linux Libertine"/>
        </w:rPr>
        <w:t>"north-</w:t>
      </w:r>
      <w:proofErr w:type="spellStart"/>
      <w:r w:rsidRPr="00BA40F7">
        <w:rPr>
          <w:rFonts w:eastAsia="Linux Libertine" w:cs="Linux Libertine"/>
        </w:rPr>
        <w:t>korea</w:t>
      </w:r>
      <w:proofErr w:type="spellEnd"/>
      <w:r w:rsidRPr="00BA40F7">
        <w:rPr>
          <w:rFonts w:eastAsia="Linux Libertine" w:cs="Linux Libertine"/>
        </w:rPr>
        <w:t xml:space="preserve">, uncategorized, us-world, world, detainees, </w:t>
      </w:r>
      <w:proofErr w:type="spellStart"/>
      <w:r w:rsidRPr="00BA40F7">
        <w:rPr>
          <w:rFonts w:eastAsia="Linux Libertine" w:cs="Linux Libertine"/>
        </w:rPr>
        <w:t>matthew</w:t>
      </w:r>
      <w:proofErr w:type="spellEnd"/>
      <w:r w:rsidRPr="00BA40F7">
        <w:rPr>
          <w:rFonts w:eastAsia="Linux Libertine" w:cs="Linux Libertine"/>
        </w:rPr>
        <w:t xml:space="preserve">-miller, </w:t>
      </w:r>
      <w:proofErr w:type="spellStart"/>
      <w:r w:rsidRPr="00BA40F7">
        <w:rPr>
          <w:rFonts w:eastAsia="Linux Libertine" w:cs="Linux Libertine"/>
        </w:rPr>
        <w:t>jeffrey-fowle</w:t>
      </w:r>
      <w:proofErr w:type="spellEnd"/>
      <w:r w:rsidRPr="00BA40F7">
        <w:rPr>
          <w:rFonts w:eastAsia="Linux Libertine" w:cs="Linux Libertine"/>
        </w:rPr>
        <w:t>"</w:t>
      </w:r>
      <w:r w:rsidR="00BA40F7" w:rsidRPr="00BA40F7">
        <w:rPr>
          <w:rFonts w:eastAsia="Linux Libertine" w:cs="Linux Libertine"/>
        </w:rPr>
        <w:t>],</w:t>
      </w:r>
      <w:r w:rsidRPr="00BA40F7">
        <w:rPr>
          <w:rFonts w:eastAsia="Linux Libertine" w:cs="Linux Libertine"/>
        </w:rPr>
        <w:t xml:space="preserve"> we get features like, [kw_avg_avg:1696, kw_min_avg:879, </w:t>
      </w:r>
      <w:proofErr w:type="spellStart"/>
      <w:r w:rsidRPr="00BA40F7">
        <w:rPr>
          <w:rFonts w:eastAsia="Linux Libertine" w:cs="Linux Libertine"/>
        </w:rPr>
        <w:t>kw_max_avg</w:t>
      </w:r>
      <w:proofErr w:type="spellEnd"/>
      <w:r w:rsidRPr="00BA40F7">
        <w:rPr>
          <w:rFonts w:eastAsia="Linux Libertine" w:cs="Linux Libertine"/>
        </w:rPr>
        <w:t>: 2224]</w:t>
      </w:r>
    </w:p>
    <w:p w14:paraId="5D57D276" w14:textId="196E26EA" w:rsidR="35509A9C" w:rsidRDefault="35509A9C" w:rsidP="35509A9C">
      <w:pPr>
        <w:rPr>
          <w:highlight w:val="yellow"/>
        </w:rPr>
      </w:pPr>
    </w:p>
    <w:p w14:paraId="672B6AB6" w14:textId="1E6424E8" w:rsidR="009463C9" w:rsidRPr="00BA40F7" w:rsidRDefault="00F4B7DD" w:rsidP="00491139">
      <w:pPr>
        <w:pStyle w:val="Para"/>
      </w:pPr>
      <w:r w:rsidRPr="00BA40F7">
        <w:rPr>
          <w:i/>
          <w:iCs/>
        </w:rPr>
        <w:t>Day of the we</w:t>
      </w:r>
      <w:r w:rsidR="00BA40F7" w:rsidRPr="00BA40F7">
        <w:rPr>
          <w:i/>
          <w:iCs/>
        </w:rPr>
        <w:t>e</w:t>
      </w:r>
      <w:r w:rsidRPr="00BA40F7">
        <w:rPr>
          <w:i/>
          <w:iCs/>
        </w:rPr>
        <w:t>k:</w:t>
      </w:r>
      <w:r w:rsidR="00BA40F7" w:rsidRPr="00BA40F7">
        <w:rPr>
          <w:i/>
          <w:iCs/>
        </w:rPr>
        <w:t xml:space="preserve"> [8 Features]</w:t>
      </w:r>
      <w:r>
        <w:t xml:space="preserve"> </w:t>
      </w:r>
      <w:r w:rsidRPr="00BA40F7">
        <w:t xml:space="preserve">Extracted the </w:t>
      </w:r>
      <w:r w:rsidR="00087B00" w:rsidRPr="00BA40F7">
        <w:t>weekdays</w:t>
      </w:r>
      <w:r w:rsidRPr="00BA40F7">
        <w:t xml:space="preserve"> from the date in the </w:t>
      </w:r>
      <w:proofErr w:type="spellStart"/>
      <w:r w:rsidRPr="00BA40F7">
        <w:t>url</w:t>
      </w:r>
      <w:proofErr w:type="spellEnd"/>
      <w:r w:rsidRPr="00BA40F7">
        <w:t xml:space="preserve"> and it turned out to be an important feature. Also extracted whether the day is weekend.</w:t>
      </w:r>
    </w:p>
    <w:p w14:paraId="7EEB28B0" w14:textId="10DE02EE" w:rsidR="6C36A688" w:rsidRDefault="6C36A688" w:rsidP="65470C91">
      <w:pPr>
        <w:rPr>
          <w:highlight w:val="yellow"/>
        </w:rPr>
      </w:pPr>
    </w:p>
    <w:p w14:paraId="08EB07AA" w14:textId="368D3462" w:rsidR="001E15BB" w:rsidRPr="00786DF6" w:rsidRDefault="008C5606" w:rsidP="004E4960">
      <w:r w:rsidRPr="00786DF6">
        <w:rPr>
          <w:i/>
          <w:iCs/>
        </w:rPr>
        <w:t>Named Entity Recognition</w:t>
      </w:r>
      <w:r w:rsidR="00786DF6" w:rsidRPr="00786DF6">
        <w:rPr>
          <w:i/>
          <w:iCs/>
        </w:rPr>
        <w:t xml:space="preserve"> Types</w:t>
      </w:r>
      <w:r w:rsidRPr="00786DF6">
        <w:rPr>
          <w:i/>
          <w:iCs/>
        </w:rPr>
        <w:t>: [</w:t>
      </w:r>
      <w:r w:rsidR="00786DF6" w:rsidRPr="00786DF6">
        <w:rPr>
          <w:i/>
          <w:iCs/>
        </w:rPr>
        <w:t>18</w:t>
      </w:r>
      <w:r w:rsidRPr="00786DF6">
        <w:rPr>
          <w:i/>
          <w:iCs/>
        </w:rPr>
        <w:t xml:space="preserve"> Features]</w:t>
      </w:r>
      <w:r w:rsidRPr="00786DF6">
        <w:t xml:space="preserve"> </w:t>
      </w:r>
      <w:r w:rsidR="1118B26D" w:rsidRPr="00786DF6">
        <w:t xml:space="preserve">NER </w:t>
      </w:r>
      <w:r w:rsidR="1511EBE2" w:rsidRPr="00786DF6">
        <w:t>is</w:t>
      </w:r>
      <w:r w:rsidR="1118B26D" w:rsidRPr="00786DF6">
        <w:t xml:space="preserve"> used to </w:t>
      </w:r>
      <w:r w:rsidR="1511EBE2" w:rsidRPr="00786DF6">
        <w:t>analyze</w:t>
      </w:r>
      <w:r w:rsidR="1118B26D" w:rsidRPr="00786DF6">
        <w:t xml:space="preserve"> the named entities</w:t>
      </w:r>
      <w:r w:rsidR="1511EBE2" w:rsidRPr="00786DF6">
        <w:t xml:space="preserve"> </w:t>
      </w:r>
      <w:r w:rsidR="21538B1D" w:rsidRPr="00786DF6">
        <w:t xml:space="preserve">in the given document. </w:t>
      </w:r>
      <w:r w:rsidR="07D30ACB" w:rsidRPr="00786DF6">
        <w:t xml:space="preserve">Analyzed Named Entities in each document and calculated the </w:t>
      </w:r>
      <w:r w:rsidR="099C5730" w:rsidRPr="00786DF6">
        <w:t xml:space="preserve">count of </w:t>
      </w:r>
      <w:r w:rsidR="1ADE0C69" w:rsidRPr="00786DF6">
        <w:t>entities</w:t>
      </w:r>
      <w:r w:rsidR="099C5730" w:rsidRPr="00786DF6">
        <w:t xml:space="preserve"> for each type of named </w:t>
      </w:r>
      <w:r w:rsidR="1ADE0C69" w:rsidRPr="00786DF6">
        <w:t xml:space="preserve">entities </w:t>
      </w:r>
      <w:r w:rsidR="440F9D4A" w:rsidRPr="00786DF6">
        <w:t>(Person</w:t>
      </w:r>
      <w:r w:rsidR="637F1081" w:rsidRPr="00786DF6">
        <w:t xml:space="preserve">, Org, Cardinal </w:t>
      </w:r>
      <w:proofErr w:type="spellStart"/>
      <w:r w:rsidR="637F1081" w:rsidRPr="00786DF6">
        <w:t>etc</w:t>
      </w:r>
      <w:proofErr w:type="spellEnd"/>
      <w:r w:rsidR="637F1081" w:rsidRPr="00786DF6">
        <w:t xml:space="preserve">). </w:t>
      </w:r>
      <w:r w:rsidR="1AA63DED" w:rsidRPr="00786DF6">
        <w:t xml:space="preserve">This provided 18 new features about the </w:t>
      </w:r>
      <w:r w:rsidR="5E34D28C" w:rsidRPr="00786DF6">
        <w:t>article</w:t>
      </w:r>
      <w:r w:rsidR="1AA63DED" w:rsidRPr="00786DF6">
        <w:t xml:space="preserve"> being </w:t>
      </w:r>
      <w:r w:rsidR="4CEA8057" w:rsidRPr="00786DF6">
        <w:t>analyzed.</w:t>
      </w:r>
      <w:r w:rsidR="64627049" w:rsidRPr="00786DF6">
        <w:t xml:space="preserve"> </w:t>
      </w:r>
      <w:r w:rsidR="68956661" w:rsidRPr="00786DF6">
        <w:t>Used spacy package</w:t>
      </w:r>
      <w:r w:rsidR="0895418A" w:rsidRPr="00786DF6">
        <w:t xml:space="preserve"> for extracting NER </w:t>
      </w:r>
      <w:r w:rsidR="00DA28CC" w:rsidRPr="00DE6A68">
        <w:rPr>
          <w:vertAlign w:val="superscript"/>
        </w:rPr>
        <w:t>[</w:t>
      </w:r>
      <w:r w:rsidR="00DE6A68" w:rsidRPr="00DE6A68">
        <w:rPr>
          <w:vertAlign w:val="superscript"/>
        </w:rPr>
        <w:t>2</w:t>
      </w:r>
      <w:r w:rsidR="00DA28CC" w:rsidRPr="00DE6A68">
        <w:rPr>
          <w:vertAlign w:val="superscript"/>
        </w:rPr>
        <w:t>]</w:t>
      </w:r>
      <w:r w:rsidR="00325FCC">
        <w:t xml:space="preserve">. </w:t>
      </w:r>
    </w:p>
    <w:p w14:paraId="34CF802B" w14:textId="77777777" w:rsidR="002229E9" w:rsidRDefault="002229E9" w:rsidP="6127BC69">
      <w:pPr>
        <w:rPr>
          <w:rFonts w:cs="Linux Libertine"/>
          <w:highlight w:val="yellow"/>
        </w:rPr>
      </w:pPr>
    </w:p>
    <w:p w14:paraId="5691E282" w14:textId="5154DAD3" w:rsidR="00B42595" w:rsidRPr="00C509FB" w:rsidRDefault="67BB6A1A" w:rsidP="00491139">
      <w:pPr>
        <w:pStyle w:val="Para"/>
      </w:pPr>
      <w:r w:rsidRPr="009C6F44">
        <w:rPr>
          <w:i/>
          <w:iCs/>
        </w:rPr>
        <w:t>Doc2vec</w:t>
      </w:r>
      <w:r w:rsidR="00F31E76" w:rsidRPr="009C6F44">
        <w:rPr>
          <w:i/>
          <w:iCs/>
        </w:rPr>
        <w:t xml:space="preserve"> Based Features: [40 Features]</w:t>
      </w:r>
      <w:r w:rsidR="00F31E76" w:rsidRPr="00C509FB">
        <w:t xml:space="preserve"> Doc2Vec</w:t>
      </w:r>
      <w:r w:rsidRPr="00C509FB">
        <w:t xml:space="preserve"> </w:t>
      </w:r>
      <w:proofErr w:type="gramStart"/>
      <w:r w:rsidRPr="00C509FB">
        <w:t>models</w:t>
      </w:r>
      <w:r w:rsidR="004A6155" w:rsidRPr="004A6155">
        <w:rPr>
          <w:vertAlign w:val="superscript"/>
        </w:rPr>
        <w:t>[</w:t>
      </w:r>
      <w:proofErr w:type="gramEnd"/>
      <w:r w:rsidR="004A6155" w:rsidRPr="004A6155">
        <w:rPr>
          <w:vertAlign w:val="superscript"/>
        </w:rPr>
        <w:t>6]</w:t>
      </w:r>
      <w:r w:rsidRPr="00C509FB">
        <w:t xml:space="preserve"> create numeric representation of the </w:t>
      </w:r>
      <w:r w:rsidR="2BF52BE0" w:rsidRPr="00C509FB">
        <w:t>text data</w:t>
      </w:r>
      <w:r w:rsidR="686792DE" w:rsidRPr="00C509FB">
        <w:t>(https://</w:t>
      </w:r>
      <w:r w:rsidR="2C3B8FF4" w:rsidRPr="00C509FB">
        <w:t>rare-technologies</w:t>
      </w:r>
      <w:r w:rsidR="686792DE" w:rsidRPr="00C509FB">
        <w:t>.com/doc2vec-</w:t>
      </w:r>
      <w:r w:rsidR="2C3B8FF4" w:rsidRPr="00C509FB">
        <w:t>tutorial/).</w:t>
      </w:r>
      <w:r w:rsidR="686792DE" w:rsidRPr="00C509FB">
        <w:t xml:space="preserve"> </w:t>
      </w:r>
      <w:r w:rsidR="2704F036" w:rsidRPr="00C509FB">
        <w:t>Numerical representation of various components of the article are created.</w:t>
      </w:r>
      <w:r w:rsidR="7C27A12E" w:rsidRPr="00C509FB">
        <w:t xml:space="preserve"> For each component, </w:t>
      </w:r>
      <w:r w:rsidR="00527B97" w:rsidRPr="00C509FB">
        <w:t>100-dimensional</w:t>
      </w:r>
      <w:r w:rsidR="2F10352F" w:rsidRPr="00C509FB">
        <w:t xml:space="preserve"> vector </w:t>
      </w:r>
      <w:r w:rsidR="788AA870" w:rsidRPr="00C509FB">
        <w:t xml:space="preserve">is calculated. </w:t>
      </w:r>
      <w:r w:rsidR="1682D521" w:rsidRPr="00C509FB">
        <w:t xml:space="preserve">As these add multiple 100 </w:t>
      </w:r>
      <w:r w:rsidR="139AE37C" w:rsidRPr="00C509FB">
        <w:t xml:space="preserve">features, to reduce the number of </w:t>
      </w:r>
      <w:r w:rsidR="57A9FADD" w:rsidRPr="00C509FB">
        <w:t xml:space="preserve">features, from each set PCA of 10 </w:t>
      </w:r>
      <w:r w:rsidR="280FA05A" w:rsidRPr="00C509FB">
        <w:t>Principal</w:t>
      </w:r>
      <w:r w:rsidR="05CB61B6" w:rsidRPr="00C509FB">
        <w:t xml:space="preserve"> Components</w:t>
      </w:r>
      <w:r w:rsidR="07F299F4" w:rsidRPr="00C509FB">
        <w:t xml:space="preserve"> were extracted. </w:t>
      </w:r>
      <w:r w:rsidR="4CD02031" w:rsidRPr="00C509FB">
        <w:t xml:space="preserve">As part of the Doc2Vec features, 10 PCA </w:t>
      </w:r>
      <w:r w:rsidR="7888D138" w:rsidRPr="00C509FB">
        <w:t xml:space="preserve">for each of these components of the </w:t>
      </w:r>
      <w:r w:rsidR="05CB61B6" w:rsidRPr="00C509FB">
        <w:t xml:space="preserve">article are </w:t>
      </w:r>
      <w:r w:rsidR="280FA05A" w:rsidRPr="00C509FB">
        <w:t>calculated</w:t>
      </w:r>
      <w:r w:rsidR="7EC45C13" w:rsidRPr="00C509FB">
        <w:t>;</w:t>
      </w:r>
      <w:r w:rsidR="280FA05A" w:rsidRPr="00C509FB">
        <w:t xml:space="preserve"> </w:t>
      </w:r>
      <w:r w:rsidR="6BEF5C6A" w:rsidRPr="00C509FB">
        <w:t xml:space="preserve">1. Entire Content 2. Keywords 3. </w:t>
      </w:r>
      <w:r w:rsidR="3204233B" w:rsidRPr="00C509FB">
        <w:t xml:space="preserve">All NER entities in the </w:t>
      </w:r>
      <w:r w:rsidR="76C2C8BB" w:rsidRPr="00C509FB">
        <w:t>article</w:t>
      </w:r>
      <w:r w:rsidR="3204233B" w:rsidRPr="00C509FB">
        <w:t xml:space="preserve"> 4. </w:t>
      </w:r>
      <w:r w:rsidR="2C72E63F" w:rsidRPr="00C509FB">
        <w:t xml:space="preserve">Top ten most </w:t>
      </w:r>
      <w:r w:rsidR="7EC45C13" w:rsidRPr="00C509FB">
        <w:t>common NER entities</w:t>
      </w:r>
      <w:r w:rsidR="277AE52F" w:rsidRPr="00C509FB">
        <w:t xml:space="preserve">; adding 40 new </w:t>
      </w:r>
      <w:r w:rsidR="1B907AB0" w:rsidRPr="00C509FB">
        <w:t>features to the list</w:t>
      </w:r>
      <w:r w:rsidR="6940C92B" w:rsidRPr="00C509FB">
        <w:t xml:space="preserve">. </w:t>
      </w:r>
      <w:proofErr w:type="spellStart"/>
      <w:r w:rsidR="20E426BE" w:rsidRPr="00C509FB">
        <w:t>Gensim</w:t>
      </w:r>
      <w:proofErr w:type="spellEnd"/>
      <w:r w:rsidR="20E426BE" w:rsidRPr="00C509FB">
        <w:t xml:space="preserve"> doc2vec package was used to create the doc2vec models</w:t>
      </w:r>
      <w:r w:rsidR="00C04AEF">
        <w:t>.</w:t>
      </w:r>
      <w:r w:rsidR="00C04AEF" w:rsidRPr="00DE6A68">
        <w:rPr>
          <w:vertAlign w:val="superscript"/>
        </w:rPr>
        <w:t>[</w:t>
      </w:r>
      <w:r w:rsidR="00DE6A68" w:rsidRPr="00DE6A68">
        <w:rPr>
          <w:vertAlign w:val="superscript"/>
        </w:rPr>
        <w:t>3</w:t>
      </w:r>
      <w:r w:rsidR="00C04AEF" w:rsidRPr="00DE6A68">
        <w:rPr>
          <w:vertAlign w:val="superscript"/>
        </w:rPr>
        <w:t>]</w:t>
      </w:r>
    </w:p>
    <w:p w14:paraId="5E62E412" w14:textId="018946DD" w:rsidR="20E426BE" w:rsidRDefault="20E426BE" w:rsidP="20E426BE">
      <w:pPr>
        <w:rPr>
          <w:highlight w:val="yellow"/>
        </w:rPr>
      </w:pPr>
    </w:p>
    <w:p w14:paraId="306113BE" w14:textId="173EA139" w:rsidR="20E426BE" w:rsidRPr="00E84242" w:rsidRDefault="00E84242" w:rsidP="00491139">
      <w:pPr>
        <w:pStyle w:val="Para"/>
      </w:pPr>
      <w:r w:rsidRPr="00E84242">
        <w:t>E</w:t>
      </w:r>
      <w:r w:rsidR="20E426BE" w:rsidRPr="00E84242">
        <w:t>xample</w:t>
      </w:r>
      <w:r w:rsidRPr="00E84242">
        <w:t>:</w:t>
      </w:r>
      <w:r w:rsidR="20E426BE" w:rsidRPr="00E84242">
        <w:t xml:space="preserve"> if the most common NER entities of an article is found as " Thompson, Meryl Streep, Esperanza, Tan, first, second, Broadway, Heartburn, Ephron, Meryl” then the 10 principal components </w:t>
      </w:r>
      <w:r w:rsidR="3A3FB1C4" w:rsidRPr="00E84242">
        <w:t xml:space="preserve">from the doc2vec model will be </w:t>
      </w:r>
      <w:r w:rsidR="4C9CEDA8" w:rsidRPr="00E84242">
        <w:t xml:space="preserve">[11.2333, 10.7709, 1.75019, 0.7204, -0.5274, 0.5728, 0.6861, -0.8406, 0.6366, 2.2191] </w:t>
      </w:r>
    </w:p>
    <w:p w14:paraId="539EE924" w14:textId="586949B9" w:rsidR="6C36A688" w:rsidRDefault="6C36A688" w:rsidP="6127BC69">
      <w:pPr>
        <w:rPr>
          <w:highlight w:val="yellow"/>
        </w:rPr>
      </w:pPr>
    </w:p>
    <w:p w14:paraId="20DC9002" w14:textId="37718246" w:rsidR="0086672E" w:rsidRPr="00E84242" w:rsidRDefault="00220759" w:rsidP="00491139">
      <w:pPr>
        <w:pStyle w:val="Para"/>
      </w:pPr>
      <w:r w:rsidRPr="00DD6A90">
        <w:rPr>
          <w:i/>
          <w:iCs/>
        </w:rPr>
        <w:t xml:space="preserve">Subjectivity &amp; Polarity: </w:t>
      </w:r>
      <w:r w:rsidR="00F57A0A" w:rsidRPr="00DD6A90">
        <w:rPr>
          <w:i/>
          <w:iCs/>
        </w:rPr>
        <w:t>[4 features]</w:t>
      </w:r>
      <w:r w:rsidR="00F57A0A" w:rsidRPr="00E84242">
        <w:t xml:space="preserve"> </w:t>
      </w:r>
      <w:r w:rsidRPr="00E84242">
        <w:t xml:space="preserve">We </w:t>
      </w:r>
      <w:r w:rsidR="00854828" w:rsidRPr="00E84242">
        <w:t>thought that s</w:t>
      </w:r>
      <w:r w:rsidR="13CAB6CC" w:rsidRPr="00E84242">
        <w:t>entiment</w:t>
      </w:r>
      <w:r w:rsidR="00854828" w:rsidRPr="00E84242">
        <w:t xml:space="preserve"> and subjectivity of the news article’s textual data (title and content)</w:t>
      </w:r>
      <w:r w:rsidR="00EE74FE" w:rsidRPr="00E84242">
        <w:t xml:space="preserve"> might influence the number of shares an article would get. </w:t>
      </w:r>
      <w:r w:rsidR="008113DD" w:rsidRPr="00E84242">
        <w:t>Hence,</w:t>
      </w:r>
      <w:r w:rsidR="00EE74FE" w:rsidRPr="00E84242">
        <w:t xml:space="preserve"> we created </w:t>
      </w:r>
      <w:r w:rsidR="00EA20B6" w:rsidRPr="00E84242">
        <w:t xml:space="preserve">Sentiment polarity &amp; Subjectivity using the unsupervised techniques. </w:t>
      </w:r>
      <w:r w:rsidR="0025196B" w:rsidRPr="00E84242">
        <w:t>Sentiment</w:t>
      </w:r>
      <w:r w:rsidR="000A5653" w:rsidRPr="00E84242">
        <w:t xml:space="preserve"> p</w:t>
      </w:r>
      <w:r w:rsidR="00440166" w:rsidRPr="00E84242">
        <w:t>olarity</w:t>
      </w:r>
      <w:r w:rsidR="000A5653" w:rsidRPr="00E84242">
        <w:t xml:space="preserve"> ranges from -1 to 1</w:t>
      </w:r>
      <w:r w:rsidR="0025196B" w:rsidRPr="00E84242">
        <w:t>, implies negative to positive sentiment respectively</w:t>
      </w:r>
      <w:r w:rsidR="00440166" w:rsidRPr="00E84242">
        <w:t xml:space="preserve"> </w:t>
      </w:r>
      <w:r w:rsidR="00E55761" w:rsidRPr="00E84242">
        <w:t>and Subjectivity</w:t>
      </w:r>
      <w:r w:rsidR="00440166" w:rsidRPr="00E84242">
        <w:t xml:space="preserve"> changes from </w:t>
      </w:r>
      <w:r w:rsidR="0025196B" w:rsidRPr="00E84242">
        <w:t>0</w:t>
      </w:r>
      <w:r w:rsidR="00440166" w:rsidRPr="00E84242">
        <w:t xml:space="preserve"> to </w:t>
      </w:r>
      <w:r w:rsidR="0025196B" w:rsidRPr="00E84242">
        <w:t>1.</w:t>
      </w:r>
      <w:r w:rsidR="001E2B98" w:rsidRPr="00E84242">
        <w:t xml:space="preserve"> We used the open source library called </w:t>
      </w:r>
      <w:proofErr w:type="spellStart"/>
      <w:r w:rsidR="001E2B98" w:rsidRPr="00E84242">
        <w:t>TextBlob</w:t>
      </w:r>
      <w:proofErr w:type="spellEnd"/>
      <w:r w:rsidR="001E2B98" w:rsidRPr="00E84242">
        <w:t xml:space="preserve"> for this purpose.</w:t>
      </w:r>
    </w:p>
    <w:p w14:paraId="66327096" w14:textId="77777777" w:rsidR="00DD6A90" w:rsidRDefault="00DD6A90" w:rsidP="001E2B98">
      <w:pPr>
        <w:rPr>
          <w:b/>
          <w:bCs/>
          <w:highlight w:val="green"/>
        </w:rPr>
      </w:pPr>
    </w:p>
    <w:p w14:paraId="1A2ED405" w14:textId="5A6D8CDF" w:rsidR="00B74671" w:rsidRPr="00DD6A90" w:rsidRDefault="001E2B98" w:rsidP="00491139">
      <w:pPr>
        <w:pStyle w:val="Para"/>
      </w:pPr>
      <w:r w:rsidRPr="00DD6A90">
        <w:rPr>
          <w:i/>
          <w:iCs/>
        </w:rPr>
        <w:lastRenderedPageBreak/>
        <w:t>C</w:t>
      </w:r>
      <w:r w:rsidR="13CAB6CC" w:rsidRPr="00DD6A90">
        <w:rPr>
          <w:i/>
          <w:iCs/>
        </w:rPr>
        <w:t>lustering</w:t>
      </w:r>
      <w:r w:rsidR="001D7468" w:rsidRPr="00DD6A90">
        <w:rPr>
          <w:i/>
          <w:iCs/>
        </w:rPr>
        <w:t xml:space="preserve">: </w:t>
      </w:r>
      <w:r w:rsidR="00F57A0A" w:rsidRPr="00DD6A90">
        <w:rPr>
          <w:i/>
          <w:iCs/>
        </w:rPr>
        <w:t xml:space="preserve">[8 Features] </w:t>
      </w:r>
      <w:r w:rsidR="001D7468" w:rsidRPr="00DD6A90">
        <w:t xml:space="preserve">We also created an unsupervised clustering using </w:t>
      </w:r>
      <w:proofErr w:type="spellStart"/>
      <w:r w:rsidR="001D7468" w:rsidRPr="00DD6A90">
        <w:t>Kmeans</w:t>
      </w:r>
      <w:proofErr w:type="spellEnd"/>
      <w:r w:rsidR="001D7468" w:rsidRPr="00DD6A90">
        <w:t xml:space="preserve"> clustering algorithm and used the predicted cluster as one</w:t>
      </w:r>
      <w:r w:rsidR="00A33B1E" w:rsidRPr="00DD6A90">
        <w:t>-</w:t>
      </w:r>
      <w:r w:rsidR="001D7468" w:rsidRPr="00DD6A90">
        <w:t>hot</w:t>
      </w:r>
      <w:r w:rsidR="00A33B1E" w:rsidRPr="00DD6A90">
        <w:t>-</w:t>
      </w:r>
      <w:r w:rsidR="001D7468" w:rsidRPr="00DD6A90">
        <w:t xml:space="preserve">encoded features. </w:t>
      </w:r>
      <w:r w:rsidR="00C27DF6" w:rsidRPr="00DD6A90">
        <w:t>We used news articles content and then created vector representation using TF-IDF (term frequency, Inverse document frequency) method</w:t>
      </w:r>
      <w:r w:rsidR="00B74671" w:rsidRPr="00DD6A90">
        <w:t xml:space="preserve"> and used this vector for clustering. </w:t>
      </w:r>
      <w:r w:rsidR="001D7468" w:rsidRPr="00DD6A90">
        <w:t>The below plot show</w:t>
      </w:r>
      <w:r w:rsidR="00A33B1E" w:rsidRPr="00DD6A90">
        <w:t>s</w:t>
      </w:r>
      <w:r w:rsidR="001D7468" w:rsidRPr="00DD6A90">
        <w:t xml:space="preserve"> </w:t>
      </w:r>
      <w:r w:rsidR="00A33B1E" w:rsidRPr="00DD6A90">
        <w:t xml:space="preserve">the selection optimum number of clusters based on </w:t>
      </w:r>
      <w:r w:rsidR="00C92832" w:rsidRPr="00DD6A90">
        <w:t>silhouette score. Silhouette score is an indicator that shows how the clusters are separated.</w:t>
      </w:r>
      <w:r w:rsidR="002F09A9" w:rsidRPr="00DD6A90">
        <w:t xml:space="preserve"> We decided to go with 8 clusters as we get max silhouette score.</w:t>
      </w:r>
    </w:p>
    <w:p w14:paraId="6256F8CE" w14:textId="77777777" w:rsidR="007B4EE3" w:rsidRDefault="00B74671" w:rsidP="007B4EE3">
      <w:pPr>
        <w:keepNext/>
        <w:jc w:val="center"/>
      </w:pPr>
      <w:r>
        <w:rPr>
          <w:noProof/>
        </w:rPr>
        <w:drawing>
          <wp:inline distT="0" distB="0" distL="0" distR="0" wp14:anchorId="2BD932AC" wp14:editId="793763AC">
            <wp:extent cx="1918295" cy="1297647"/>
            <wp:effectExtent l="0" t="0" r="6350" b="0"/>
            <wp:docPr id="1758050784"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1947407" cy="1317340"/>
                    </a:xfrm>
                    <a:prstGeom prst="rect">
                      <a:avLst/>
                    </a:prstGeom>
                  </pic:spPr>
                </pic:pic>
              </a:graphicData>
            </a:graphic>
          </wp:inline>
        </w:drawing>
      </w:r>
    </w:p>
    <w:p w14:paraId="3F8E194B" w14:textId="0A6AFB6D" w:rsidR="00B74671" w:rsidRDefault="007B4EE3" w:rsidP="007B4EE3">
      <w:pPr>
        <w:pStyle w:val="Caption"/>
      </w:pPr>
      <w:r>
        <w:t xml:space="preserve">Figure </w:t>
      </w:r>
      <w:r w:rsidR="00E55761">
        <w:fldChar w:fldCharType="begin"/>
      </w:r>
      <w:r w:rsidR="00E55761">
        <w:instrText xml:space="preserve"> SEQ Figure \* ARABIC </w:instrText>
      </w:r>
      <w:r w:rsidR="00E55761">
        <w:fldChar w:fldCharType="separate"/>
      </w:r>
      <w:r w:rsidR="00ED31B0">
        <w:rPr>
          <w:noProof/>
        </w:rPr>
        <w:t>3</w:t>
      </w:r>
      <w:r w:rsidR="00E55761">
        <w:rPr>
          <w:noProof/>
        </w:rPr>
        <w:fldChar w:fldCharType="end"/>
      </w:r>
      <w:r>
        <w:t xml:space="preserve">  Optimum number of Clusters</w:t>
      </w:r>
    </w:p>
    <w:p w14:paraId="1571A9CC" w14:textId="77777777" w:rsidR="007B4EE3" w:rsidRPr="007B4EE3" w:rsidRDefault="007B4EE3" w:rsidP="007B4EE3">
      <w:pPr>
        <w:rPr>
          <w:highlight w:val="yellow"/>
        </w:rPr>
      </w:pPr>
    </w:p>
    <w:p w14:paraId="36C1B801" w14:textId="212A298A" w:rsidR="00297175" w:rsidRPr="00711D06" w:rsidRDefault="00297175" w:rsidP="00297175">
      <w:pPr>
        <w:spacing w:after="160" w:line="259" w:lineRule="auto"/>
        <w:jc w:val="left"/>
      </w:pPr>
      <w:r w:rsidRPr="00711D06">
        <w:t xml:space="preserve">We </w:t>
      </w:r>
      <w:r w:rsidR="001672F8" w:rsidRPr="00711D06">
        <w:t xml:space="preserve">manually cross validated the clusters by </w:t>
      </w:r>
      <w:r w:rsidR="00ED221D" w:rsidRPr="00711D06">
        <w:t xml:space="preserve">reviewing the top-N </w:t>
      </w:r>
      <w:r w:rsidR="00E039C8" w:rsidRPr="00711D06">
        <w:t>tokens</w:t>
      </w:r>
      <w:r w:rsidR="00ED221D" w:rsidRPr="00711D06">
        <w:t xml:space="preserve"> belong to each cluster.</w:t>
      </w:r>
      <w:r w:rsidR="00E039C8" w:rsidRPr="00711D06">
        <w:t xml:space="preserve"> We found that clusters are nicely formed</w:t>
      </w:r>
      <w:r w:rsidR="001E27D0" w:rsidRPr="00711D06">
        <w:t xml:space="preserve">, example </w:t>
      </w:r>
      <w:r w:rsidR="00C150EE" w:rsidRPr="00711D06">
        <w:t>[</w:t>
      </w:r>
      <w:proofErr w:type="spellStart"/>
      <w:proofErr w:type="gramStart"/>
      <w:r w:rsidR="00C150EE" w:rsidRPr="00711D06">
        <w:t>hospital,virus</w:t>
      </w:r>
      <w:proofErr w:type="spellEnd"/>
      <w:r w:rsidR="00C150EE" w:rsidRPr="00711D06">
        <w:t>,..</w:t>
      </w:r>
      <w:proofErr w:type="gramEnd"/>
      <w:r w:rsidR="00C150EE" w:rsidRPr="00711D06">
        <w:t>] are in a cluster1, [travel, flight,..]</w:t>
      </w:r>
      <w:r w:rsidR="00ED221D" w:rsidRPr="00711D06">
        <w:t xml:space="preserve"> </w:t>
      </w:r>
      <w:r w:rsidR="00C150EE" w:rsidRPr="00711D06">
        <w:t>are in cluster 2</w:t>
      </w:r>
      <w:r w:rsidR="00BF3076" w:rsidRPr="00711D06">
        <w:t>, [android, gadgets…] are in cluster3</w:t>
      </w:r>
      <w:r w:rsidR="00C150EE" w:rsidRPr="00711D06">
        <w:t xml:space="preserve"> and so on.</w:t>
      </w:r>
      <w:r w:rsidR="006136D7" w:rsidRPr="00711D06">
        <w:t xml:space="preserve"> Few examples below</w:t>
      </w:r>
    </w:p>
    <w:tbl>
      <w:tblPr>
        <w:tblStyle w:val="GridTable1Light"/>
        <w:tblW w:w="4345" w:type="dxa"/>
        <w:tblLook w:val="04A0" w:firstRow="1" w:lastRow="0" w:firstColumn="1" w:lastColumn="0" w:noHBand="0" w:noVBand="1"/>
      </w:tblPr>
      <w:tblGrid>
        <w:gridCol w:w="1020"/>
        <w:gridCol w:w="1020"/>
        <w:gridCol w:w="1020"/>
        <w:gridCol w:w="1285"/>
      </w:tblGrid>
      <w:tr w:rsidR="00711D06" w:rsidRPr="00711D06" w14:paraId="3597BCA1" w14:textId="77777777" w:rsidTr="00E55761">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020" w:type="dxa"/>
            <w:shd w:val="clear" w:color="auto" w:fill="000000" w:themeFill="text1"/>
            <w:noWrap/>
            <w:hideMark/>
          </w:tcPr>
          <w:p w14:paraId="18E16DBF" w14:textId="77777777" w:rsidR="00711D06" w:rsidRPr="00711D06" w:rsidRDefault="00711D06" w:rsidP="006136D7">
            <w:pPr>
              <w:spacing w:line="240" w:lineRule="auto"/>
              <w:jc w:val="left"/>
              <w:rPr>
                <w:sz w:val="16"/>
                <w:szCs w:val="20"/>
              </w:rPr>
            </w:pPr>
            <w:r w:rsidRPr="00711D06">
              <w:rPr>
                <w:sz w:val="16"/>
                <w:szCs w:val="20"/>
              </w:rPr>
              <w:t>Cluster 0:</w:t>
            </w:r>
          </w:p>
        </w:tc>
        <w:tc>
          <w:tcPr>
            <w:tcW w:w="1020" w:type="dxa"/>
            <w:shd w:val="clear" w:color="auto" w:fill="000000" w:themeFill="text1"/>
            <w:noWrap/>
            <w:hideMark/>
          </w:tcPr>
          <w:p w14:paraId="1B3C08F0" w14:textId="77777777" w:rsidR="00711D06" w:rsidRPr="00711D06" w:rsidRDefault="00711D06" w:rsidP="006136D7">
            <w:pPr>
              <w:spacing w:line="240" w:lineRule="auto"/>
              <w:jc w:val="left"/>
              <w:cnfStyle w:val="100000000000" w:firstRow="1" w:lastRow="0" w:firstColumn="0" w:lastColumn="0" w:oddVBand="0" w:evenVBand="0" w:oddHBand="0" w:evenHBand="0" w:firstRowFirstColumn="0" w:firstRowLastColumn="0" w:lastRowFirstColumn="0" w:lastRowLastColumn="0"/>
              <w:rPr>
                <w:sz w:val="16"/>
                <w:szCs w:val="20"/>
              </w:rPr>
            </w:pPr>
            <w:r w:rsidRPr="00711D06">
              <w:rPr>
                <w:sz w:val="16"/>
                <w:szCs w:val="20"/>
              </w:rPr>
              <w:t>Cluster 2:</w:t>
            </w:r>
          </w:p>
        </w:tc>
        <w:tc>
          <w:tcPr>
            <w:tcW w:w="1020" w:type="dxa"/>
            <w:shd w:val="clear" w:color="auto" w:fill="000000" w:themeFill="text1"/>
            <w:noWrap/>
            <w:hideMark/>
          </w:tcPr>
          <w:p w14:paraId="692F9CC7" w14:textId="77777777" w:rsidR="00711D06" w:rsidRPr="00711D06" w:rsidRDefault="00711D06" w:rsidP="006136D7">
            <w:pPr>
              <w:spacing w:line="240" w:lineRule="auto"/>
              <w:jc w:val="left"/>
              <w:cnfStyle w:val="100000000000" w:firstRow="1" w:lastRow="0" w:firstColumn="0" w:lastColumn="0" w:oddVBand="0" w:evenVBand="0" w:oddHBand="0" w:evenHBand="0" w:firstRowFirstColumn="0" w:firstRowLastColumn="0" w:lastRowFirstColumn="0" w:lastRowLastColumn="0"/>
              <w:rPr>
                <w:sz w:val="16"/>
                <w:szCs w:val="20"/>
              </w:rPr>
            </w:pPr>
            <w:r w:rsidRPr="00711D06">
              <w:rPr>
                <w:sz w:val="16"/>
                <w:szCs w:val="20"/>
              </w:rPr>
              <w:t>Cluster 3:</w:t>
            </w:r>
          </w:p>
        </w:tc>
        <w:tc>
          <w:tcPr>
            <w:tcW w:w="1285" w:type="dxa"/>
            <w:shd w:val="clear" w:color="auto" w:fill="000000" w:themeFill="text1"/>
            <w:noWrap/>
            <w:hideMark/>
          </w:tcPr>
          <w:p w14:paraId="716E0D96" w14:textId="77777777" w:rsidR="00711D06" w:rsidRPr="00711D06" w:rsidRDefault="00711D06" w:rsidP="006136D7">
            <w:pPr>
              <w:spacing w:line="240" w:lineRule="auto"/>
              <w:jc w:val="left"/>
              <w:cnfStyle w:val="100000000000" w:firstRow="1" w:lastRow="0" w:firstColumn="0" w:lastColumn="0" w:oddVBand="0" w:evenVBand="0" w:oddHBand="0" w:evenHBand="0" w:firstRowFirstColumn="0" w:firstRowLastColumn="0" w:lastRowFirstColumn="0" w:lastRowLastColumn="0"/>
              <w:rPr>
                <w:sz w:val="16"/>
                <w:szCs w:val="20"/>
              </w:rPr>
            </w:pPr>
            <w:r w:rsidRPr="00711D06">
              <w:rPr>
                <w:sz w:val="16"/>
                <w:szCs w:val="20"/>
              </w:rPr>
              <w:t>Cluster 7:</w:t>
            </w:r>
          </w:p>
        </w:tc>
      </w:tr>
      <w:tr w:rsidR="00711D06" w:rsidRPr="00711D06" w14:paraId="59DD095E" w14:textId="77777777" w:rsidTr="00711D06">
        <w:trPr>
          <w:trHeight w:val="287"/>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92C3998" w14:textId="77777777" w:rsidR="00711D06" w:rsidRPr="00711D06" w:rsidRDefault="00711D06" w:rsidP="006136D7">
            <w:pPr>
              <w:spacing w:line="240" w:lineRule="auto"/>
              <w:jc w:val="left"/>
              <w:rPr>
                <w:b w:val="0"/>
                <w:bCs w:val="0"/>
                <w:sz w:val="16"/>
                <w:szCs w:val="20"/>
              </w:rPr>
            </w:pPr>
            <w:r w:rsidRPr="00711D06">
              <w:rPr>
                <w:b w:val="0"/>
                <w:bCs w:val="0"/>
                <w:sz w:val="16"/>
                <w:szCs w:val="20"/>
              </w:rPr>
              <w:t xml:space="preserve"> movie</w:t>
            </w:r>
          </w:p>
        </w:tc>
        <w:tc>
          <w:tcPr>
            <w:tcW w:w="1020" w:type="dxa"/>
            <w:noWrap/>
            <w:hideMark/>
          </w:tcPr>
          <w:p w14:paraId="50AA2C2C"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app</w:t>
            </w:r>
          </w:p>
        </w:tc>
        <w:tc>
          <w:tcPr>
            <w:tcW w:w="1020" w:type="dxa"/>
            <w:noWrap/>
            <w:hideMark/>
          </w:tcPr>
          <w:p w14:paraId="2B6D776A"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w:t>
            </w:r>
            <w:proofErr w:type="spellStart"/>
            <w:r w:rsidRPr="00711D06">
              <w:rPr>
                <w:sz w:val="16"/>
                <w:szCs w:val="20"/>
              </w:rPr>
              <w:t>ebola</w:t>
            </w:r>
            <w:proofErr w:type="spellEnd"/>
          </w:p>
        </w:tc>
        <w:tc>
          <w:tcPr>
            <w:tcW w:w="1285" w:type="dxa"/>
            <w:noWrap/>
            <w:hideMark/>
          </w:tcPr>
          <w:p w14:paraId="6B76808B"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game</w:t>
            </w:r>
          </w:p>
        </w:tc>
      </w:tr>
      <w:tr w:rsidR="00711D06" w:rsidRPr="00711D06" w14:paraId="2CD4B5A9" w14:textId="77777777" w:rsidTr="00711D06">
        <w:trPr>
          <w:trHeight w:val="287"/>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FBD45A0" w14:textId="77777777" w:rsidR="00711D06" w:rsidRPr="00711D06" w:rsidRDefault="00711D06" w:rsidP="006136D7">
            <w:pPr>
              <w:spacing w:line="240" w:lineRule="auto"/>
              <w:jc w:val="left"/>
              <w:rPr>
                <w:b w:val="0"/>
                <w:bCs w:val="0"/>
                <w:sz w:val="16"/>
                <w:szCs w:val="20"/>
              </w:rPr>
            </w:pPr>
            <w:r w:rsidRPr="00711D06">
              <w:rPr>
                <w:b w:val="0"/>
                <w:bCs w:val="0"/>
                <w:sz w:val="16"/>
                <w:szCs w:val="20"/>
              </w:rPr>
              <w:t xml:space="preserve"> marvel</w:t>
            </w:r>
          </w:p>
        </w:tc>
        <w:tc>
          <w:tcPr>
            <w:tcW w:w="1020" w:type="dxa"/>
            <w:noWrap/>
            <w:hideMark/>
          </w:tcPr>
          <w:p w14:paraId="6B24C2DF"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google</w:t>
            </w:r>
          </w:p>
        </w:tc>
        <w:tc>
          <w:tcPr>
            <w:tcW w:w="1020" w:type="dxa"/>
            <w:noWrap/>
            <w:hideMark/>
          </w:tcPr>
          <w:p w14:paraId="7C54C43E"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health</w:t>
            </w:r>
          </w:p>
        </w:tc>
        <w:tc>
          <w:tcPr>
            <w:tcW w:w="1285" w:type="dxa"/>
            <w:noWrap/>
            <w:hideMark/>
          </w:tcPr>
          <w:p w14:paraId="2FBC001D"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summer</w:t>
            </w:r>
          </w:p>
        </w:tc>
      </w:tr>
      <w:tr w:rsidR="00711D06" w:rsidRPr="00711D06" w14:paraId="6BBE91B3" w14:textId="77777777" w:rsidTr="00711D06">
        <w:trPr>
          <w:trHeight w:val="287"/>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749F0EE" w14:textId="77777777" w:rsidR="00711D06" w:rsidRPr="00711D06" w:rsidRDefault="00711D06" w:rsidP="006136D7">
            <w:pPr>
              <w:spacing w:line="240" w:lineRule="auto"/>
              <w:jc w:val="left"/>
              <w:rPr>
                <w:b w:val="0"/>
                <w:bCs w:val="0"/>
                <w:sz w:val="16"/>
                <w:szCs w:val="20"/>
              </w:rPr>
            </w:pPr>
            <w:r w:rsidRPr="00711D06">
              <w:rPr>
                <w:b w:val="0"/>
                <w:bCs w:val="0"/>
                <w:sz w:val="16"/>
                <w:szCs w:val="20"/>
              </w:rPr>
              <w:t xml:space="preserve"> wars</w:t>
            </w:r>
          </w:p>
        </w:tc>
        <w:tc>
          <w:tcPr>
            <w:tcW w:w="1020" w:type="dxa"/>
            <w:noWrap/>
            <w:hideMark/>
          </w:tcPr>
          <w:p w14:paraId="6AACC0D0"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w:t>
            </w:r>
            <w:proofErr w:type="spellStart"/>
            <w:r w:rsidRPr="00711D06">
              <w:rPr>
                <w:sz w:val="16"/>
                <w:szCs w:val="20"/>
              </w:rPr>
              <w:t>facebook</w:t>
            </w:r>
            <w:proofErr w:type="spellEnd"/>
          </w:p>
        </w:tc>
        <w:tc>
          <w:tcPr>
            <w:tcW w:w="1020" w:type="dxa"/>
            <w:noWrap/>
            <w:hideMark/>
          </w:tcPr>
          <w:p w14:paraId="006DCA33"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virus</w:t>
            </w:r>
          </w:p>
        </w:tc>
        <w:tc>
          <w:tcPr>
            <w:tcW w:w="1285" w:type="dxa"/>
            <w:noWrap/>
            <w:hideMark/>
          </w:tcPr>
          <w:p w14:paraId="13350EC0"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w:t>
            </w:r>
            <w:proofErr w:type="spellStart"/>
            <w:r w:rsidRPr="00711D06">
              <w:rPr>
                <w:sz w:val="16"/>
                <w:szCs w:val="20"/>
              </w:rPr>
              <w:t>nba</w:t>
            </w:r>
            <w:proofErr w:type="spellEnd"/>
          </w:p>
        </w:tc>
      </w:tr>
      <w:tr w:rsidR="00711D06" w:rsidRPr="00711D06" w14:paraId="5AEAACC7" w14:textId="77777777" w:rsidTr="00711D06">
        <w:trPr>
          <w:trHeight w:val="287"/>
        </w:trPr>
        <w:tc>
          <w:tcPr>
            <w:cnfStyle w:val="001000000000" w:firstRow="0" w:lastRow="0" w:firstColumn="1" w:lastColumn="0" w:oddVBand="0" w:evenVBand="0" w:oddHBand="0" w:evenHBand="0" w:firstRowFirstColumn="0" w:firstRowLastColumn="0" w:lastRowFirstColumn="0" w:lastRowLastColumn="0"/>
            <w:tcW w:w="1020" w:type="dxa"/>
            <w:noWrap/>
            <w:hideMark/>
          </w:tcPr>
          <w:p w14:paraId="08E87020" w14:textId="77777777" w:rsidR="00711D06" w:rsidRPr="00711D06" w:rsidRDefault="00711D06" w:rsidP="006136D7">
            <w:pPr>
              <w:spacing w:line="240" w:lineRule="auto"/>
              <w:jc w:val="left"/>
              <w:rPr>
                <w:b w:val="0"/>
                <w:bCs w:val="0"/>
                <w:sz w:val="16"/>
                <w:szCs w:val="20"/>
              </w:rPr>
            </w:pPr>
            <w:r w:rsidRPr="00711D06">
              <w:rPr>
                <w:b w:val="0"/>
                <w:bCs w:val="0"/>
                <w:sz w:val="16"/>
                <w:szCs w:val="20"/>
              </w:rPr>
              <w:t xml:space="preserve"> star</w:t>
            </w:r>
          </w:p>
        </w:tc>
        <w:tc>
          <w:tcPr>
            <w:tcW w:w="1020" w:type="dxa"/>
            <w:noWrap/>
            <w:hideMark/>
          </w:tcPr>
          <w:p w14:paraId="582224E9"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mobile</w:t>
            </w:r>
          </w:p>
        </w:tc>
        <w:tc>
          <w:tcPr>
            <w:tcW w:w="1020" w:type="dxa"/>
            <w:noWrap/>
            <w:hideMark/>
          </w:tcPr>
          <w:p w14:paraId="30EEDBB5"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disease</w:t>
            </w:r>
          </w:p>
        </w:tc>
        <w:tc>
          <w:tcPr>
            <w:tcW w:w="1285" w:type="dxa"/>
            <w:noWrap/>
            <w:hideMark/>
          </w:tcPr>
          <w:p w14:paraId="0D87DB89"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kid</w:t>
            </w:r>
          </w:p>
        </w:tc>
      </w:tr>
      <w:tr w:rsidR="00711D06" w:rsidRPr="00711D06" w14:paraId="098C2AF4" w14:textId="77777777" w:rsidTr="00711D06">
        <w:trPr>
          <w:trHeight w:val="287"/>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7F332FE" w14:textId="77777777" w:rsidR="00711D06" w:rsidRPr="00711D06" w:rsidRDefault="00711D06" w:rsidP="006136D7">
            <w:pPr>
              <w:spacing w:line="240" w:lineRule="auto"/>
              <w:jc w:val="left"/>
              <w:rPr>
                <w:b w:val="0"/>
                <w:bCs w:val="0"/>
                <w:sz w:val="16"/>
                <w:szCs w:val="20"/>
              </w:rPr>
            </w:pPr>
            <w:r w:rsidRPr="00711D06">
              <w:rPr>
                <w:b w:val="0"/>
                <w:bCs w:val="0"/>
                <w:sz w:val="16"/>
                <w:szCs w:val="20"/>
              </w:rPr>
              <w:t xml:space="preserve"> </w:t>
            </w:r>
            <w:proofErr w:type="spellStart"/>
            <w:r w:rsidRPr="00711D06">
              <w:rPr>
                <w:b w:val="0"/>
                <w:bCs w:val="0"/>
                <w:sz w:val="16"/>
                <w:szCs w:val="20"/>
              </w:rPr>
              <w:t>disney</w:t>
            </w:r>
            <w:proofErr w:type="spellEnd"/>
          </w:p>
        </w:tc>
        <w:tc>
          <w:tcPr>
            <w:tcW w:w="1020" w:type="dxa"/>
            <w:noWrap/>
            <w:hideMark/>
          </w:tcPr>
          <w:p w14:paraId="47F83F45"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apps</w:t>
            </w:r>
          </w:p>
        </w:tc>
        <w:tc>
          <w:tcPr>
            <w:tcW w:w="1020" w:type="dxa"/>
            <w:noWrap/>
            <w:hideMark/>
          </w:tcPr>
          <w:p w14:paraId="19A023CB"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outbreak</w:t>
            </w:r>
          </w:p>
        </w:tc>
        <w:tc>
          <w:tcPr>
            <w:tcW w:w="1285" w:type="dxa"/>
            <w:noWrap/>
            <w:hideMark/>
          </w:tcPr>
          <w:p w14:paraId="579E26D9"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sports</w:t>
            </w:r>
          </w:p>
        </w:tc>
      </w:tr>
      <w:tr w:rsidR="00711D06" w:rsidRPr="00711D06" w14:paraId="5B5D84CC" w14:textId="77777777" w:rsidTr="00711D06">
        <w:trPr>
          <w:trHeight w:val="287"/>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1589AA5" w14:textId="77777777" w:rsidR="00711D06" w:rsidRPr="00711D06" w:rsidRDefault="00711D06" w:rsidP="006136D7">
            <w:pPr>
              <w:spacing w:line="240" w:lineRule="auto"/>
              <w:jc w:val="left"/>
              <w:rPr>
                <w:b w:val="0"/>
                <w:bCs w:val="0"/>
                <w:sz w:val="16"/>
                <w:szCs w:val="20"/>
              </w:rPr>
            </w:pPr>
            <w:r w:rsidRPr="00711D06">
              <w:rPr>
                <w:b w:val="0"/>
                <w:bCs w:val="0"/>
                <w:sz w:val="16"/>
                <w:szCs w:val="20"/>
              </w:rPr>
              <w:t xml:space="preserve"> trailer</w:t>
            </w:r>
          </w:p>
        </w:tc>
        <w:tc>
          <w:tcPr>
            <w:tcW w:w="1020" w:type="dxa"/>
            <w:noWrap/>
            <w:hideMark/>
          </w:tcPr>
          <w:p w14:paraId="1F319B23"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amazon</w:t>
            </w:r>
          </w:p>
        </w:tc>
        <w:tc>
          <w:tcPr>
            <w:tcW w:w="1020" w:type="dxa"/>
            <w:noWrap/>
            <w:hideMark/>
          </w:tcPr>
          <w:p w14:paraId="4D195678"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hospital</w:t>
            </w:r>
          </w:p>
        </w:tc>
        <w:tc>
          <w:tcPr>
            <w:tcW w:w="1285" w:type="dxa"/>
            <w:noWrap/>
            <w:hideMark/>
          </w:tcPr>
          <w:p w14:paraId="7276624B"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football</w:t>
            </w:r>
          </w:p>
        </w:tc>
      </w:tr>
      <w:tr w:rsidR="00711D06" w:rsidRPr="00711D06" w14:paraId="5636F32F" w14:textId="77777777" w:rsidTr="00711D06">
        <w:trPr>
          <w:trHeight w:val="287"/>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DBC620C" w14:textId="77777777" w:rsidR="00711D06" w:rsidRPr="00711D06" w:rsidRDefault="00711D06" w:rsidP="006136D7">
            <w:pPr>
              <w:spacing w:line="240" w:lineRule="auto"/>
              <w:jc w:val="left"/>
              <w:rPr>
                <w:b w:val="0"/>
                <w:bCs w:val="0"/>
                <w:sz w:val="16"/>
                <w:szCs w:val="20"/>
              </w:rPr>
            </w:pPr>
            <w:r w:rsidRPr="00711D06">
              <w:rPr>
                <w:b w:val="0"/>
                <w:bCs w:val="0"/>
                <w:sz w:val="16"/>
                <w:szCs w:val="20"/>
              </w:rPr>
              <w:t xml:space="preserve"> avengers</w:t>
            </w:r>
          </w:p>
        </w:tc>
        <w:tc>
          <w:tcPr>
            <w:tcW w:w="1020" w:type="dxa"/>
            <w:noWrap/>
            <w:hideMark/>
          </w:tcPr>
          <w:p w14:paraId="2F0A3B54"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social</w:t>
            </w:r>
          </w:p>
        </w:tc>
        <w:tc>
          <w:tcPr>
            <w:tcW w:w="1020" w:type="dxa"/>
            <w:noWrap/>
            <w:hideMark/>
          </w:tcPr>
          <w:p w14:paraId="3692DE9B"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_</w:t>
            </w:r>
          </w:p>
        </w:tc>
        <w:tc>
          <w:tcPr>
            <w:tcW w:w="1285" w:type="dxa"/>
            <w:noWrap/>
            <w:hideMark/>
          </w:tcPr>
          <w:p w14:paraId="3B30F76B"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 xml:space="preserve"> championship</w:t>
            </w:r>
          </w:p>
        </w:tc>
      </w:tr>
      <w:tr w:rsidR="00711D06" w:rsidRPr="002E49F3" w14:paraId="21ACC5F8" w14:textId="77777777" w:rsidTr="00711D06">
        <w:trPr>
          <w:trHeight w:val="287"/>
        </w:trPr>
        <w:tc>
          <w:tcPr>
            <w:cnfStyle w:val="001000000000" w:firstRow="0" w:lastRow="0" w:firstColumn="1" w:lastColumn="0" w:oddVBand="0" w:evenVBand="0" w:oddHBand="0" w:evenHBand="0" w:firstRowFirstColumn="0" w:firstRowLastColumn="0" w:lastRowFirstColumn="0" w:lastRowLastColumn="0"/>
            <w:tcW w:w="1020" w:type="dxa"/>
            <w:noWrap/>
            <w:hideMark/>
          </w:tcPr>
          <w:p w14:paraId="151C4697" w14:textId="0D8DFA55" w:rsidR="00711D06" w:rsidRPr="00711D06" w:rsidRDefault="00711D06" w:rsidP="006136D7">
            <w:pPr>
              <w:spacing w:line="240" w:lineRule="auto"/>
              <w:jc w:val="left"/>
              <w:rPr>
                <w:b w:val="0"/>
                <w:bCs w:val="0"/>
                <w:sz w:val="16"/>
                <w:szCs w:val="20"/>
              </w:rPr>
            </w:pPr>
            <w:r w:rsidRPr="00711D06">
              <w:rPr>
                <w:b w:val="0"/>
                <w:bCs w:val="0"/>
                <w:sz w:val="16"/>
                <w:szCs w:val="20"/>
              </w:rPr>
              <w:t xml:space="preserve"> _</w:t>
            </w:r>
          </w:p>
        </w:tc>
        <w:tc>
          <w:tcPr>
            <w:tcW w:w="1020" w:type="dxa"/>
            <w:noWrap/>
            <w:hideMark/>
          </w:tcPr>
          <w:p w14:paraId="78CCD3A3"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_</w:t>
            </w:r>
          </w:p>
        </w:tc>
        <w:tc>
          <w:tcPr>
            <w:tcW w:w="1020" w:type="dxa"/>
            <w:noWrap/>
            <w:hideMark/>
          </w:tcPr>
          <w:p w14:paraId="64E00AAD"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_</w:t>
            </w:r>
          </w:p>
        </w:tc>
        <w:tc>
          <w:tcPr>
            <w:tcW w:w="1285" w:type="dxa"/>
            <w:noWrap/>
            <w:hideMark/>
          </w:tcPr>
          <w:p w14:paraId="4BEDADF8" w14:textId="77777777" w:rsidR="00711D06" w:rsidRPr="00711D06" w:rsidRDefault="00711D06" w:rsidP="006136D7">
            <w:pPr>
              <w:spacing w:line="240" w:lineRule="auto"/>
              <w:jc w:val="left"/>
              <w:cnfStyle w:val="000000000000" w:firstRow="0" w:lastRow="0" w:firstColumn="0" w:lastColumn="0" w:oddVBand="0" w:evenVBand="0" w:oddHBand="0" w:evenHBand="0" w:firstRowFirstColumn="0" w:firstRowLastColumn="0" w:lastRowFirstColumn="0" w:lastRowLastColumn="0"/>
              <w:rPr>
                <w:sz w:val="16"/>
                <w:szCs w:val="20"/>
              </w:rPr>
            </w:pPr>
            <w:r w:rsidRPr="00711D06">
              <w:rPr>
                <w:sz w:val="16"/>
                <w:szCs w:val="20"/>
              </w:rPr>
              <w:t>_</w:t>
            </w:r>
          </w:p>
        </w:tc>
      </w:tr>
    </w:tbl>
    <w:p w14:paraId="63012CB6" w14:textId="77777777" w:rsidR="006136D7" w:rsidRDefault="006136D7" w:rsidP="00297175">
      <w:pPr>
        <w:spacing w:after="160" w:line="259" w:lineRule="auto"/>
        <w:jc w:val="left"/>
        <w:rPr>
          <w:highlight w:val="green"/>
        </w:rPr>
      </w:pPr>
    </w:p>
    <w:p w14:paraId="265BA9BF" w14:textId="16BCB85C" w:rsidR="6C36A688" w:rsidRPr="0036561B" w:rsidRDefault="007653B3" w:rsidP="00297175">
      <w:pPr>
        <w:spacing w:after="160" w:line="259" w:lineRule="auto"/>
        <w:jc w:val="left"/>
        <w:rPr>
          <w:lang w:eastAsia="it-IT"/>
        </w:rPr>
      </w:pPr>
      <w:r w:rsidRPr="009D530B">
        <w:rPr>
          <w:i/>
          <w:iCs/>
          <w:lang w:eastAsia="it-IT"/>
        </w:rPr>
        <w:t>T</w:t>
      </w:r>
      <w:r w:rsidR="13CAB6CC" w:rsidRPr="009D530B">
        <w:rPr>
          <w:i/>
          <w:iCs/>
          <w:lang w:eastAsia="it-IT"/>
        </w:rPr>
        <w:t>opic modeling</w:t>
      </w:r>
      <w:r w:rsidR="003302E4" w:rsidRPr="009D530B">
        <w:rPr>
          <w:i/>
          <w:iCs/>
          <w:lang w:eastAsia="it-IT"/>
        </w:rPr>
        <w:t xml:space="preserve">: </w:t>
      </w:r>
      <w:r w:rsidR="003D36EC" w:rsidRPr="009D530B">
        <w:rPr>
          <w:i/>
          <w:iCs/>
          <w:lang w:eastAsia="it-IT"/>
        </w:rPr>
        <w:t>[45 Features]</w:t>
      </w:r>
      <w:r w:rsidR="003D36EC" w:rsidRPr="0036561B">
        <w:rPr>
          <w:lang w:eastAsia="it-IT"/>
        </w:rPr>
        <w:t xml:space="preserve"> </w:t>
      </w:r>
      <w:r w:rsidR="003302E4" w:rsidRPr="0036561B">
        <w:rPr>
          <w:lang w:eastAsia="it-IT"/>
        </w:rPr>
        <w:t xml:space="preserve">We created additional features through topic modeling techniques. </w:t>
      </w:r>
      <w:r w:rsidR="007E5CC4" w:rsidRPr="0036561B">
        <w:rPr>
          <w:lang w:eastAsia="it-IT"/>
        </w:rPr>
        <w:t xml:space="preserve">Topic modeling is an unsupervised learning approach to clustering documents, to discover topics based on their contents. It is </w:t>
      </w:r>
      <w:proofErr w:type="gramStart"/>
      <w:r w:rsidR="007E5CC4" w:rsidRPr="0036561B">
        <w:rPr>
          <w:lang w:eastAsia="it-IT"/>
        </w:rPr>
        <w:t>similar to</w:t>
      </w:r>
      <w:proofErr w:type="gramEnd"/>
      <w:r w:rsidR="007E5CC4" w:rsidRPr="0036561B">
        <w:rPr>
          <w:lang w:eastAsia="it-IT"/>
        </w:rPr>
        <w:t xml:space="preserve"> how k-means algorithm and expectation-maximization work.</w:t>
      </w:r>
      <w:r w:rsidR="00E76B06" w:rsidRPr="0036561B">
        <w:rPr>
          <w:lang w:eastAsia="it-IT"/>
        </w:rPr>
        <w:t xml:space="preserve"> We created topic modeling features on news article’s title, content and keywords</w:t>
      </w:r>
      <w:r w:rsidR="00DE162B" w:rsidRPr="0036561B">
        <w:rPr>
          <w:lang w:eastAsia="it-IT"/>
        </w:rPr>
        <w:t xml:space="preserve">. We used the below topic modeling methods with </w:t>
      </w:r>
      <w:r w:rsidR="009D530B">
        <w:rPr>
          <w:lang w:eastAsia="it-IT"/>
        </w:rPr>
        <w:t>‘</w:t>
      </w:r>
      <w:proofErr w:type="spellStart"/>
      <w:r w:rsidR="00DE162B" w:rsidRPr="0036561B">
        <w:rPr>
          <w:lang w:eastAsia="it-IT"/>
        </w:rPr>
        <w:t>number_of_components</w:t>
      </w:r>
      <w:proofErr w:type="spellEnd"/>
      <w:r w:rsidR="009D530B">
        <w:rPr>
          <w:lang w:eastAsia="it-IT"/>
        </w:rPr>
        <w:t>’</w:t>
      </w:r>
      <w:r w:rsidR="00DE162B" w:rsidRPr="0036561B">
        <w:rPr>
          <w:lang w:eastAsia="it-IT"/>
        </w:rPr>
        <w:t>=5</w:t>
      </w:r>
    </w:p>
    <w:p w14:paraId="66845F48" w14:textId="57B54C42" w:rsidR="002260B6" w:rsidRPr="00226EA4" w:rsidRDefault="00DE162B" w:rsidP="007C0024">
      <w:pPr>
        <w:pStyle w:val="ListParagraph"/>
      </w:pPr>
      <w:r w:rsidRPr="00226EA4">
        <w:t xml:space="preserve">LDA – Latent </w:t>
      </w:r>
      <w:proofErr w:type="spellStart"/>
      <w:r w:rsidRPr="00226EA4">
        <w:t>D</w:t>
      </w:r>
      <w:r w:rsidR="00535793" w:rsidRPr="00226EA4">
        <w:t>erilicht</w:t>
      </w:r>
      <w:proofErr w:type="spellEnd"/>
      <w:r w:rsidR="00535793" w:rsidRPr="00226EA4">
        <w:t xml:space="preserve"> Analysis</w:t>
      </w:r>
      <w:r w:rsidR="00054711" w:rsidRPr="00226EA4">
        <w:t>: is a probabilistic model</w:t>
      </w:r>
      <w:r w:rsidR="002260B6" w:rsidRPr="00226EA4">
        <w:t xml:space="preserve">. It used two probability values </w:t>
      </w:r>
      <w:proofErr w:type="gramStart"/>
      <w:r w:rsidR="002260B6" w:rsidRPr="00226EA4">
        <w:t>P(</w:t>
      </w:r>
      <w:proofErr w:type="gramEnd"/>
      <w:r w:rsidR="002260B6" w:rsidRPr="00226EA4">
        <w:t>word | topics) and P(topics | documents) to assign clusters.</w:t>
      </w:r>
    </w:p>
    <w:p w14:paraId="7132689D" w14:textId="535262CC" w:rsidR="009A1627" w:rsidRPr="00226EA4" w:rsidRDefault="00535793" w:rsidP="007C0024">
      <w:pPr>
        <w:pStyle w:val="ListParagraph"/>
      </w:pPr>
      <w:r w:rsidRPr="00226EA4">
        <w:t xml:space="preserve">NMF </w:t>
      </w:r>
      <w:r w:rsidR="00AF68BC" w:rsidRPr="00226EA4">
        <w:t>–</w:t>
      </w:r>
      <w:r w:rsidRPr="00226EA4">
        <w:t xml:space="preserve"> Non</w:t>
      </w:r>
      <w:r w:rsidR="00AF68BC" w:rsidRPr="00226EA4">
        <w:t>-negative Matrix Factorization</w:t>
      </w:r>
      <w:r w:rsidR="002260B6" w:rsidRPr="00226EA4">
        <w:t xml:space="preserve">: is a linear </w:t>
      </w:r>
      <w:r w:rsidR="00484732" w:rsidRPr="00226EA4">
        <w:t xml:space="preserve">algebraic method, that factors high-dimensional vectors into low-dimensionality representation. </w:t>
      </w:r>
      <w:proofErr w:type="gramStart"/>
      <w:r w:rsidR="009A1627" w:rsidRPr="00226EA4">
        <w:t>Similar to</w:t>
      </w:r>
      <w:proofErr w:type="gramEnd"/>
      <w:r w:rsidR="009A1627" w:rsidRPr="00226EA4">
        <w:t xml:space="preserve"> principle component analysis (PCA). </w:t>
      </w:r>
    </w:p>
    <w:p w14:paraId="22599205" w14:textId="799AC224" w:rsidR="6C36A688" w:rsidRPr="00226EA4" w:rsidRDefault="00AF68BC" w:rsidP="007C0024">
      <w:pPr>
        <w:pStyle w:val="ListParagraph"/>
      </w:pPr>
      <w:r w:rsidRPr="00226EA4">
        <w:t>LS</w:t>
      </w:r>
      <w:r w:rsidR="000F299A" w:rsidRPr="00226EA4">
        <w:t>A</w:t>
      </w:r>
      <w:r w:rsidRPr="00226EA4">
        <w:t xml:space="preserve"> – Latent Semantic </w:t>
      </w:r>
      <w:r w:rsidR="009D2180" w:rsidRPr="00226EA4">
        <w:t>Analysis: also known as truncated SVD</w:t>
      </w:r>
      <w:r w:rsidR="00F07524" w:rsidRPr="00226EA4">
        <w:t>. Objective of LSA is reducing dimension</w:t>
      </w:r>
      <w:r w:rsidR="00103DB3" w:rsidRPr="00226EA4">
        <w:t>. The idea is that words will occurs in similar pieces of text if they have similar meaning.</w:t>
      </w:r>
    </w:p>
    <w:p w14:paraId="25EC4348" w14:textId="13EAA834" w:rsidR="6C36A688" w:rsidRDefault="6C36A688" w:rsidP="00491139">
      <w:pPr>
        <w:pStyle w:val="Para"/>
      </w:pPr>
    </w:p>
    <w:p w14:paraId="460D17FD" w14:textId="2BAB4942" w:rsidR="002E6618" w:rsidRPr="006A1E61" w:rsidRDefault="00226EA4" w:rsidP="006A1E61">
      <w:pPr>
        <w:pStyle w:val="Head2"/>
      </w:pPr>
      <w:r>
        <w:t xml:space="preserve">4.2 </w:t>
      </w:r>
      <w:r w:rsidR="002E6618" w:rsidRPr="006A1E61">
        <w:t xml:space="preserve">Feature Stitching &amp; Selection: </w:t>
      </w:r>
    </w:p>
    <w:p w14:paraId="27034B38" w14:textId="10A49128" w:rsidR="00A7692B" w:rsidRPr="0036561B" w:rsidRDefault="008C7F21" w:rsidP="00491139">
      <w:pPr>
        <w:pStyle w:val="Para"/>
      </w:pPr>
      <w:r w:rsidRPr="0036561B">
        <w:t xml:space="preserve">We generated multi-faceted features Numerical </w:t>
      </w:r>
      <w:r w:rsidR="002155DB" w:rsidRPr="0036561B">
        <w:t>statistics</w:t>
      </w:r>
      <w:r w:rsidRPr="0036561B">
        <w:t xml:space="preserve">, Word2Vec based principle components, Clustering, Topic modeling </w:t>
      </w:r>
      <w:r w:rsidR="0080420B" w:rsidRPr="0036561B">
        <w:t xml:space="preserve">and Polarity/Subjectivity. We created </w:t>
      </w:r>
      <w:r w:rsidR="00924603" w:rsidRPr="0036561B">
        <w:t xml:space="preserve">model to stitch all these features and </w:t>
      </w:r>
      <w:r w:rsidR="001C6460" w:rsidRPr="0036561B">
        <w:t xml:space="preserve">filter </w:t>
      </w:r>
      <w:r w:rsidR="00924603" w:rsidRPr="0036561B">
        <w:t>the</w:t>
      </w:r>
      <w:r w:rsidR="001C6460" w:rsidRPr="0036561B">
        <w:t xml:space="preserve"> important</w:t>
      </w:r>
      <w:r w:rsidR="00924603" w:rsidRPr="0036561B">
        <w:t xml:space="preserve"> features </w:t>
      </w:r>
      <w:r w:rsidR="001C6460" w:rsidRPr="0036561B">
        <w:t xml:space="preserve">to train the Machine </w:t>
      </w:r>
      <w:r w:rsidR="001C6460" w:rsidRPr="00815F76">
        <w:t>learning algorithms.</w:t>
      </w:r>
      <w:r w:rsidR="00EC1AAD" w:rsidRPr="00815F76">
        <w:t xml:space="preserve"> </w:t>
      </w:r>
      <w:r w:rsidR="000825F0" w:rsidRPr="00815F76">
        <w:t>Overall,</w:t>
      </w:r>
      <w:r w:rsidR="005E3904" w:rsidRPr="00815F76">
        <w:t xml:space="preserve"> we created </w:t>
      </w:r>
      <w:r w:rsidR="000825F0" w:rsidRPr="00815F76">
        <w:t>~120 features in addition to the raw 17 features. We knew that all 137 features will not be require</w:t>
      </w:r>
      <w:r w:rsidR="00EC1AAD" w:rsidRPr="00815F76">
        <w:t>d</w:t>
      </w:r>
      <w:r w:rsidR="000825F0" w:rsidRPr="00815F76">
        <w:t xml:space="preserve"> to train a ML model. </w:t>
      </w:r>
      <w:r w:rsidR="00A7692B" w:rsidRPr="00815F76">
        <w:t>We tried 3 different approaches t</w:t>
      </w:r>
      <w:r w:rsidR="00016CD1" w:rsidRPr="00815F76">
        <w:t>o understand feature</w:t>
      </w:r>
      <w:r w:rsidR="00016CD1" w:rsidRPr="0036561B">
        <w:t xml:space="preserve"> importance and to select features.</w:t>
      </w:r>
      <w:r w:rsidR="004A6155" w:rsidRPr="004A6155">
        <w:rPr>
          <w:vertAlign w:val="superscript"/>
        </w:rPr>
        <w:t>[4]</w:t>
      </w:r>
    </w:p>
    <w:p w14:paraId="1EDCDB1B" w14:textId="77777777" w:rsidR="00FC05C7" w:rsidRPr="00A92A42" w:rsidRDefault="00FC05C7" w:rsidP="00491139">
      <w:pPr>
        <w:pStyle w:val="Para"/>
        <w:rPr>
          <w:highlight w:val="green"/>
        </w:rPr>
      </w:pPr>
    </w:p>
    <w:p w14:paraId="569936D5" w14:textId="77777777" w:rsidR="007B4EE3" w:rsidRDefault="00D110A6" w:rsidP="00491139">
      <w:pPr>
        <w:pStyle w:val="Para"/>
      </w:pPr>
      <w:r>
        <w:rPr>
          <w:noProof/>
        </w:rPr>
        <w:drawing>
          <wp:inline distT="0" distB="0" distL="0" distR="0" wp14:anchorId="15973589" wp14:editId="32EC1C1E">
            <wp:extent cx="3048000" cy="3224530"/>
            <wp:effectExtent l="0" t="0" r="0" b="0"/>
            <wp:docPr id="1530548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3048000" cy="3224530"/>
                    </a:xfrm>
                    <a:prstGeom prst="rect">
                      <a:avLst/>
                    </a:prstGeom>
                  </pic:spPr>
                </pic:pic>
              </a:graphicData>
            </a:graphic>
          </wp:inline>
        </w:drawing>
      </w:r>
    </w:p>
    <w:p w14:paraId="5BB96B27" w14:textId="6C3C4518" w:rsidR="00EC1AAD" w:rsidRDefault="007B4EE3" w:rsidP="007B4EE3">
      <w:pPr>
        <w:pStyle w:val="Caption"/>
      </w:pPr>
      <w:r>
        <w:t xml:space="preserve">Figure </w:t>
      </w:r>
      <w:r w:rsidR="00E55761">
        <w:fldChar w:fldCharType="begin"/>
      </w:r>
      <w:r w:rsidR="00E55761">
        <w:instrText xml:space="preserve"> SEQ Figure \* ARABIC </w:instrText>
      </w:r>
      <w:r w:rsidR="00E55761">
        <w:fldChar w:fldCharType="separate"/>
      </w:r>
      <w:r w:rsidR="00ED31B0">
        <w:rPr>
          <w:noProof/>
        </w:rPr>
        <w:t>4</w:t>
      </w:r>
      <w:r w:rsidR="00E55761">
        <w:rPr>
          <w:noProof/>
        </w:rPr>
        <w:fldChar w:fldCharType="end"/>
      </w:r>
      <w:r>
        <w:t xml:space="preserve">  Correlation heatmap with all features</w:t>
      </w:r>
    </w:p>
    <w:p w14:paraId="2A92C767" w14:textId="77777777" w:rsidR="007B4EE3" w:rsidRPr="007B4EE3" w:rsidRDefault="007B4EE3" w:rsidP="007B4EE3">
      <w:pPr>
        <w:rPr>
          <w:highlight w:val="green"/>
        </w:rPr>
      </w:pPr>
    </w:p>
    <w:p w14:paraId="5DDE711A" w14:textId="77777777" w:rsidR="00234766" w:rsidRPr="0036561B" w:rsidRDefault="00A26BA9" w:rsidP="00EC1AAD">
      <w:pPr>
        <w:rPr>
          <w:lang w:eastAsia="it-IT"/>
        </w:rPr>
      </w:pPr>
      <w:r w:rsidRPr="00226EA4">
        <w:rPr>
          <w:i/>
          <w:iCs/>
          <w:lang w:eastAsia="it-IT"/>
        </w:rPr>
        <w:t>Filter Method / Correlation method:</w:t>
      </w:r>
      <w:r w:rsidRPr="0036561B">
        <w:rPr>
          <w:lang w:eastAsia="it-IT"/>
        </w:rPr>
        <w:t xml:space="preserve"> </w:t>
      </w:r>
      <w:r w:rsidR="00AA59D5" w:rsidRPr="0036561B">
        <w:rPr>
          <w:lang w:eastAsia="it-IT"/>
        </w:rPr>
        <w:t>we filter and select only relevant features.</w:t>
      </w:r>
      <w:r w:rsidR="00A07A33" w:rsidRPr="0036561B">
        <w:rPr>
          <w:lang w:eastAsia="it-IT"/>
        </w:rPr>
        <w:t xml:space="preserve"> The filtering is done using correlation matrix </w:t>
      </w:r>
      <w:r w:rsidR="00AA6421" w:rsidRPr="0036561B">
        <w:rPr>
          <w:lang w:eastAsia="it-IT"/>
        </w:rPr>
        <w:t>(Pearson correlation). We first plotted the correlation heatmap</w:t>
      </w:r>
      <w:r w:rsidR="00457A84" w:rsidRPr="0036561B">
        <w:rPr>
          <w:lang w:eastAsia="it-IT"/>
        </w:rPr>
        <w:t xml:space="preserve"> and observed the correlation of independent variables with the target variable (shares). We decided to select only </w:t>
      </w:r>
      <w:r w:rsidR="00E97631" w:rsidRPr="0036561B">
        <w:rPr>
          <w:lang w:eastAsia="it-IT"/>
        </w:rPr>
        <w:t xml:space="preserve">features that have </w:t>
      </w:r>
    </w:p>
    <w:p w14:paraId="1A70DBF1" w14:textId="0CC788F9" w:rsidR="00A26BA9" w:rsidRDefault="00E97631" w:rsidP="00EC1AAD">
      <w:pPr>
        <w:rPr>
          <w:lang w:eastAsia="it-IT"/>
        </w:rPr>
      </w:pPr>
      <w:r w:rsidRPr="0036561B">
        <w:rPr>
          <w:lang w:eastAsia="it-IT"/>
        </w:rPr>
        <w:t>minimum 0.5 correlation (absolute value).</w:t>
      </w:r>
    </w:p>
    <w:p w14:paraId="5E885586" w14:textId="1DABB9DA" w:rsidR="00294877" w:rsidRDefault="00294877" w:rsidP="00EC1AAD">
      <w:pPr>
        <w:rPr>
          <w:lang w:eastAsia="it-IT"/>
        </w:rPr>
      </w:pPr>
    </w:p>
    <w:p w14:paraId="080EA700" w14:textId="290B3D40" w:rsidR="009B0DDB" w:rsidRPr="0036561B" w:rsidRDefault="009B0DDB" w:rsidP="00EC1AAD">
      <w:pPr>
        <w:rPr>
          <w:lang w:eastAsia="it-IT"/>
        </w:rPr>
      </w:pPr>
      <w:r w:rsidRPr="00226EA4">
        <w:rPr>
          <w:i/>
          <w:iCs/>
          <w:lang w:eastAsia="it-IT"/>
        </w:rPr>
        <w:t>Wrapper Method:</w:t>
      </w:r>
      <w:r w:rsidRPr="0036561B">
        <w:rPr>
          <w:lang w:eastAsia="it-IT"/>
        </w:rPr>
        <w:t xml:space="preserve"> </w:t>
      </w:r>
      <w:r w:rsidR="001B6C73" w:rsidRPr="0036561B">
        <w:rPr>
          <w:lang w:eastAsia="it-IT"/>
        </w:rPr>
        <w:t xml:space="preserve">needs one machine learning algorithm and uses its performance as evaluation criteria. </w:t>
      </w:r>
      <w:r w:rsidR="00C024C0" w:rsidRPr="0036561B">
        <w:rPr>
          <w:lang w:eastAsia="it-IT"/>
        </w:rPr>
        <w:t xml:space="preserve">We fed all the features to the selected machine learning model and based on model performance we </w:t>
      </w:r>
      <w:r w:rsidR="004953FC" w:rsidRPr="0036561B">
        <w:rPr>
          <w:lang w:eastAsia="it-IT"/>
        </w:rPr>
        <w:t>include/exclude the features. There are different wrapper methods, we tried Backward Elimination and Recursive Feature Elimination.</w:t>
      </w:r>
    </w:p>
    <w:p w14:paraId="3F8A90B6" w14:textId="4E8A0CE9" w:rsidR="00AA6421" w:rsidRPr="00226EA4" w:rsidRDefault="004953FC" w:rsidP="007C0024">
      <w:pPr>
        <w:pStyle w:val="ListParagraph"/>
        <w:rPr>
          <w:lang w:eastAsia="it-IT"/>
        </w:rPr>
      </w:pPr>
      <w:r w:rsidRPr="00226EA4">
        <w:rPr>
          <w:i/>
          <w:iCs/>
          <w:lang w:eastAsia="it-IT"/>
        </w:rPr>
        <w:lastRenderedPageBreak/>
        <w:t>Backward Elimination</w:t>
      </w:r>
      <w:r w:rsidR="00711011" w:rsidRPr="00226EA4">
        <w:rPr>
          <w:i/>
          <w:iCs/>
          <w:lang w:eastAsia="it-IT"/>
        </w:rPr>
        <w:t>:</w:t>
      </w:r>
      <w:r w:rsidR="00711011" w:rsidRPr="00226EA4">
        <w:rPr>
          <w:lang w:eastAsia="it-IT"/>
        </w:rPr>
        <w:t xml:space="preserve"> we fed all features to the model first. We check the performance of the model and then iteratively we removed the worse performing features one-by-one till the overall perfor</w:t>
      </w:r>
      <w:r w:rsidR="0062422D" w:rsidRPr="00226EA4">
        <w:rPr>
          <w:lang w:eastAsia="it-IT"/>
        </w:rPr>
        <w:t>mance of the model comes in acceptable range.</w:t>
      </w:r>
      <w:r w:rsidR="00FC2558" w:rsidRPr="00226EA4">
        <w:rPr>
          <w:lang w:eastAsia="it-IT"/>
        </w:rPr>
        <w:t xml:space="preserve"> Here we used OLS (Ordinary Least Squares) model</w:t>
      </w:r>
      <w:r w:rsidR="00AB05EA" w:rsidRPr="00226EA4">
        <w:rPr>
          <w:lang w:eastAsia="it-IT"/>
        </w:rPr>
        <w:t xml:space="preserve"> and 90 features were selected.</w:t>
      </w:r>
    </w:p>
    <w:p w14:paraId="1D9CF207" w14:textId="2FC7C073" w:rsidR="00AB05EA" w:rsidRPr="005167E3" w:rsidRDefault="007C0024" w:rsidP="00EC1AAD">
      <w:pPr>
        <w:pStyle w:val="ListParagraph"/>
        <w:rPr>
          <w:lang w:eastAsia="it-IT"/>
        </w:rPr>
      </w:pPr>
      <w:r w:rsidRPr="00226EA4">
        <w:rPr>
          <w:i/>
          <w:iCs/>
          <w:lang w:eastAsia="it-IT"/>
        </w:rPr>
        <w:t>Recursive Feature Elimination</w:t>
      </w:r>
      <w:r w:rsidR="00D40B2C" w:rsidRPr="00226EA4">
        <w:rPr>
          <w:i/>
          <w:iCs/>
          <w:lang w:eastAsia="it-IT"/>
        </w:rPr>
        <w:t xml:space="preserve"> (RFE)</w:t>
      </w:r>
      <w:r w:rsidR="00D40B2C" w:rsidRPr="00226EA4">
        <w:rPr>
          <w:lang w:eastAsia="it-IT"/>
        </w:rPr>
        <w:t xml:space="preserve"> method works by recursively removing attributes and building a model on those attributes remain. </w:t>
      </w:r>
      <w:r w:rsidR="00583B40" w:rsidRPr="00226EA4">
        <w:rPr>
          <w:lang w:eastAsia="it-IT"/>
        </w:rPr>
        <w:t xml:space="preserve">Here we took Linear </w:t>
      </w:r>
      <w:r w:rsidR="00815F76" w:rsidRPr="00226EA4">
        <w:rPr>
          <w:lang w:eastAsia="it-IT"/>
        </w:rPr>
        <w:t>Regression</w:t>
      </w:r>
      <w:r w:rsidR="00583B40" w:rsidRPr="00226EA4">
        <w:rPr>
          <w:lang w:eastAsia="it-IT"/>
        </w:rPr>
        <w:t xml:space="preserve"> </w:t>
      </w:r>
      <w:r w:rsidR="00D24774" w:rsidRPr="00226EA4">
        <w:rPr>
          <w:lang w:eastAsia="it-IT"/>
        </w:rPr>
        <w:t xml:space="preserve">and Lasso </w:t>
      </w:r>
      <w:r w:rsidR="00583B40" w:rsidRPr="00226EA4">
        <w:rPr>
          <w:lang w:eastAsia="it-IT"/>
        </w:rPr>
        <w:t>model with 137 features</w:t>
      </w:r>
      <w:r w:rsidR="00D24774" w:rsidRPr="00226EA4">
        <w:rPr>
          <w:lang w:eastAsia="it-IT"/>
        </w:rPr>
        <w:t xml:space="preserve"> and RFE gave the </w:t>
      </w:r>
      <w:r w:rsidR="00D24774" w:rsidRPr="005167E3">
        <w:rPr>
          <w:lang w:eastAsia="it-IT"/>
        </w:rPr>
        <w:t xml:space="preserve">below feature ranking and selected </w:t>
      </w:r>
      <w:r w:rsidR="00495974" w:rsidRPr="005167E3">
        <w:rPr>
          <w:lang w:eastAsia="it-IT"/>
        </w:rPr>
        <w:t>1</w:t>
      </w:r>
      <w:r w:rsidR="00514E13" w:rsidRPr="005167E3">
        <w:rPr>
          <w:lang w:eastAsia="it-IT"/>
        </w:rPr>
        <w:t>06</w:t>
      </w:r>
      <w:r w:rsidR="00495974" w:rsidRPr="005167E3">
        <w:rPr>
          <w:lang w:eastAsia="it-IT"/>
        </w:rPr>
        <w:t xml:space="preserve"> features.</w:t>
      </w:r>
    </w:p>
    <w:p w14:paraId="6E861F70" w14:textId="4F16843A" w:rsidR="0051170E" w:rsidRPr="005167E3" w:rsidRDefault="0051170E" w:rsidP="0051170E">
      <w:pPr>
        <w:pStyle w:val="ListParagraph"/>
        <w:numPr>
          <w:ilvl w:val="0"/>
          <w:numId w:val="0"/>
        </w:numPr>
        <w:ind w:left="720"/>
        <w:rPr>
          <w:lang w:eastAsia="it-IT"/>
        </w:rPr>
      </w:pPr>
      <w:r w:rsidRPr="005167E3">
        <w:rPr>
          <w:noProof/>
        </w:rPr>
        <w:drawing>
          <wp:inline distT="0" distB="0" distL="0" distR="0" wp14:anchorId="2DDB91A5" wp14:editId="5286FC4D">
            <wp:extent cx="1793650" cy="290705"/>
            <wp:effectExtent l="0" t="0" r="0" b="0"/>
            <wp:docPr id="145168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1793650" cy="290705"/>
                    </a:xfrm>
                    <a:prstGeom prst="rect">
                      <a:avLst/>
                    </a:prstGeom>
                  </pic:spPr>
                </pic:pic>
              </a:graphicData>
            </a:graphic>
          </wp:inline>
        </w:drawing>
      </w:r>
    </w:p>
    <w:p w14:paraId="1EF2639C" w14:textId="3A0E6BEA" w:rsidR="004027D2" w:rsidRPr="005167E3" w:rsidRDefault="004027D2" w:rsidP="0051170E">
      <w:pPr>
        <w:pStyle w:val="ListParagraph"/>
        <w:numPr>
          <w:ilvl w:val="0"/>
          <w:numId w:val="0"/>
        </w:numPr>
        <w:ind w:left="720"/>
        <w:rPr>
          <w:lang w:eastAsia="it-IT"/>
        </w:rPr>
      </w:pPr>
      <w:r w:rsidRPr="005167E3">
        <w:rPr>
          <w:noProof/>
          <w:lang w:eastAsia="it-IT"/>
        </w:rPr>
        <w:drawing>
          <wp:inline distT="0" distB="0" distL="0" distR="0" wp14:anchorId="564ED1F0" wp14:editId="20D964FE">
            <wp:extent cx="3048000" cy="60783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2149"/>
                    <a:stretch/>
                  </pic:blipFill>
                  <pic:spPr bwMode="auto">
                    <a:xfrm>
                      <a:off x="0" y="0"/>
                      <a:ext cx="3048000" cy="607838"/>
                    </a:xfrm>
                    <a:prstGeom prst="rect">
                      <a:avLst/>
                    </a:prstGeom>
                    <a:ln>
                      <a:noFill/>
                    </a:ln>
                    <a:extLst>
                      <a:ext uri="{53640926-AAD7-44D8-BBD7-CCE9431645EC}">
                        <a14:shadowObscured xmlns:a14="http://schemas.microsoft.com/office/drawing/2010/main"/>
                      </a:ext>
                    </a:extLst>
                  </pic:spPr>
                </pic:pic>
              </a:graphicData>
            </a:graphic>
          </wp:inline>
        </w:drawing>
      </w:r>
    </w:p>
    <w:p w14:paraId="752E10D7" w14:textId="7BB91E6A" w:rsidR="0051170E" w:rsidRPr="005167E3" w:rsidRDefault="004027D2" w:rsidP="004027D2">
      <w:pPr>
        <w:pStyle w:val="ListParagraph"/>
        <w:numPr>
          <w:ilvl w:val="0"/>
          <w:numId w:val="0"/>
        </w:numPr>
        <w:ind w:left="720"/>
        <w:rPr>
          <w:lang w:eastAsia="it-IT"/>
        </w:rPr>
      </w:pPr>
      <w:r w:rsidRPr="005167E3">
        <w:rPr>
          <w:noProof/>
          <w:lang w:eastAsia="it-IT"/>
        </w:rPr>
        <w:drawing>
          <wp:inline distT="0" distB="0" distL="0" distR="0" wp14:anchorId="65F46253" wp14:editId="381C8B05">
            <wp:extent cx="3048000" cy="575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3622"/>
                    <a:stretch/>
                  </pic:blipFill>
                  <pic:spPr bwMode="auto">
                    <a:xfrm>
                      <a:off x="0" y="0"/>
                      <a:ext cx="3048000" cy="575688"/>
                    </a:xfrm>
                    <a:prstGeom prst="rect">
                      <a:avLst/>
                    </a:prstGeom>
                    <a:ln>
                      <a:noFill/>
                    </a:ln>
                    <a:extLst>
                      <a:ext uri="{53640926-AAD7-44D8-BBD7-CCE9431645EC}">
                        <a14:shadowObscured xmlns:a14="http://schemas.microsoft.com/office/drawing/2010/main"/>
                      </a:ext>
                    </a:extLst>
                  </pic:spPr>
                </pic:pic>
              </a:graphicData>
            </a:graphic>
          </wp:inline>
        </w:drawing>
      </w:r>
    </w:p>
    <w:p w14:paraId="7906E245" w14:textId="2A60061D" w:rsidR="00EC1AAD" w:rsidRPr="0036561B" w:rsidRDefault="00EC1AAD" w:rsidP="00EC1AAD">
      <w:pPr>
        <w:rPr>
          <w:lang w:eastAsia="it-IT"/>
        </w:rPr>
      </w:pPr>
      <w:r w:rsidRPr="005167E3">
        <w:rPr>
          <w:i/>
          <w:iCs/>
          <w:lang w:eastAsia="it-IT"/>
        </w:rPr>
        <w:t>Embedded Method:</w:t>
      </w:r>
      <w:r w:rsidR="003A5DD7" w:rsidRPr="005167E3">
        <w:rPr>
          <w:lang w:eastAsia="it-IT"/>
        </w:rPr>
        <w:t xml:space="preserve"> are iterative </w:t>
      </w:r>
      <w:proofErr w:type="gramStart"/>
      <w:r w:rsidR="003A5DD7" w:rsidRPr="005167E3">
        <w:rPr>
          <w:lang w:eastAsia="it-IT"/>
        </w:rPr>
        <w:t>in  a</w:t>
      </w:r>
      <w:proofErr w:type="gramEnd"/>
      <w:r w:rsidR="003A5DD7" w:rsidRPr="005167E3">
        <w:rPr>
          <w:lang w:eastAsia="it-IT"/>
        </w:rPr>
        <w:t xml:space="preserve"> sense that takes care of each</w:t>
      </w:r>
      <w:r w:rsidR="003A5DD7" w:rsidRPr="0036561B">
        <w:rPr>
          <w:lang w:eastAsia="it-IT"/>
        </w:rPr>
        <w:t xml:space="preserve"> iteration of the model training process and carefully extract those features which </w:t>
      </w:r>
      <w:r w:rsidR="00861114" w:rsidRPr="0036561B">
        <w:rPr>
          <w:lang w:eastAsia="it-IT"/>
        </w:rPr>
        <w:t xml:space="preserve">contribute the most to the training for a particular iteration.  Here we used Lasso regularization, </w:t>
      </w:r>
      <w:r w:rsidR="002F1410" w:rsidRPr="0036561B">
        <w:rPr>
          <w:lang w:eastAsia="it-IT"/>
        </w:rPr>
        <w:t xml:space="preserve">if the feature is irrelevant, lasso penalize </w:t>
      </w:r>
      <w:r w:rsidR="00DF3E68" w:rsidRPr="0036561B">
        <w:rPr>
          <w:lang w:eastAsia="it-IT"/>
        </w:rPr>
        <w:t>its</w:t>
      </w:r>
      <w:r w:rsidR="002F1410" w:rsidRPr="0036561B">
        <w:rPr>
          <w:lang w:eastAsia="it-IT"/>
        </w:rPr>
        <w:t xml:space="preserve"> coefficient to 0.</w:t>
      </w:r>
      <w:r w:rsidR="00F4227F" w:rsidRPr="0036561B">
        <w:rPr>
          <w:lang w:eastAsia="it-IT"/>
        </w:rPr>
        <w:t xml:space="preserve"> Hence features with coefficient=0 will be removed,</w:t>
      </w:r>
    </w:p>
    <w:p w14:paraId="50A52CC7" w14:textId="77777777" w:rsidR="007B4EE3" w:rsidRDefault="00A10D92" w:rsidP="007B4EE3">
      <w:pPr>
        <w:keepNext/>
      </w:pPr>
      <w:r>
        <w:rPr>
          <w:noProof/>
        </w:rPr>
        <w:drawing>
          <wp:inline distT="0" distB="0" distL="0" distR="0" wp14:anchorId="4420CD95" wp14:editId="74DEF82A">
            <wp:extent cx="3048000" cy="2877185"/>
            <wp:effectExtent l="0" t="0" r="0" b="0"/>
            <wp:docPr id="339036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048000" cy="2877185"/>
                    </a:xfrm>
                    <a:prstGeom prst="rect">
                      <a:avLst/>
                    </a:prstGeom>
                  </pic:spPr>
                </pic:pic>
              </a:graphicData>
            </a:graphic>
          </wp:inline>
        </w:drawing>
      </w:r>
    </w:p>
    <w:p w14:paraId="182E9CEA" w14:textId="63700981" w:rsidR="00720A7C" w:rsidRDefault="007B4EE3" w:rsidP="007B4EE3">
      <w:pPr>
        <w:pStyle w:val="Caption"/>
      </w:pPr>
      <w:r>
        <w:t xml:space="preserve">Figure </w:t>
      </w:r>
      <w:r w:rsidR="00E55761">
        <w:fldChar w:fldCharType="begin"/>
      </w:r>
      <w:r w:rsidR="00E55761">
        <w:instrText xml:space="preserve"> SEQ Figure \* ARABIC </w:instrText>
      </w:r>
      <w:r w:rsidR="00E55761">
        <w:fldChar w:fldCharType="separate"/>
      </w:r>
      <w:r w:rsidR="00ED31B0">
        <w:rPr>
          <w:noProof/>
        </w:rPr>
        <w:t>5</w:t>
      </w:r>
      <w:r w:rsidR="00E55761">
        <w:rPr>
          <w:noProof/>
        </w:rPr>
        <w:fldChar w:fldCharType="end"/>
      </w:r>
      <w:r>
        <w:t xml:space="preserve">  Feature Importance using Lasso</w:t>
      </w:r>
    </w:p>
    <w:p w14:paraId="5F4D6B35" w14:textId="77777777" w:rsidR="007B4EE3" w:rsidRPr="007B4EE3" w:rsidRDefault="007B4EE3" w:rsidP="007B4EE3">
      <w:pPr>
        <w:rPr>
          <w:highlight w:val="green"/>
        </w:rPr>
      </w:pPr>
    </w:p>
    <w:p w14:paraId="2D7A21AA" w14:textId="0E1445F7" w:rsidR="003F06B9" w:rsidRDefault="003F06B9" w:rsidP="00EC1AAD">
      <w:pPr>
        <w:rPr>
          <w:lang w:eastAsia="it-IT"/>
        </w:rPr>
      </w:pPr>
      <w:r w:rsidRPr="0036561B">
        <w:rPr>
          <w:lang w:eastAsia="it-IT"/>
        </w:rPr>
        <w:t xml:space="preserve">After exploring all the three techniques we finalized that Recursive Feature Elimination best suited </w:t>
      </w:r>
      <w:r w:rsidR="00BD0BCE" w:rsidRPr="0036561B">
        <w:rPr>
          <w:lang w:eastAsia="it-IT"/>
        </w:rPr>
        <w:t xml:space="preserve">for this </w:t>
      </w:r>
      <w:r w:rsidR="00E55761">
        <w:rPr>
          <w:lang w:eastAsia="it-IT"/>
        </w:rPr>
        <w:t>problem</w:t>
      </w:r>
      <w:r w:rsidR="00BD0BCE" w:rsidRPr="0036561B">
        <w:rPr>
          <w:lang w:eastAsia="it-IT"/>
        </w:rPr>
        <w:t>.</w:t>
      </w:r>
      <w:r w:rsidR="00DF3E68" w:rsidRPr="0036561B">
        <w:rPr>
          <w:lang w:eastAsia="it-IT"/>
        </w:rPr>
        <w:t xml:space="preserve"> Final selected features</w:t>
      </w:r>
      <w:r w:rsidR="00E55761">
        <w:rPr>
          <w:lang w:eastAsia="it-IT"/>
        </w:rPr>
        <w:t xml:space="preserve"> are 1</w:t>
      </w:r>
      <w:r w:rsidR="00514E13" w:rsidRPr="0036561B">
        <w:rPr>
          <w:lang w:eastAsia="it-IT"/>
        </w:rPr>
        <w:t>06</w:t>
      </w:r>
      <w:r w:rsidR="00E55761">
        <w:rPr>
          <w:lang w:eastAsia="it-IT"/>
        </w:rPr>
        <w:t xml:space="preserve"> using RFE method and Lasso as base estimator</w:t>
      </w:r>
      <w:r w:rsidR="00DF3E68" w:rsidRPr="0036561B">
        <w:rPr>
          <w:lang w:eastAsia="it-IT"/>
        </w:rPr>
        <w:t>.</w:t>
      </w:r>
    </w:p>
    <w:p w14:paraId="0D0D13E4" w14:textId="77777777" w:rsidR="00F4227F" w:rsidRDefault="00F4227F" w:rsidP="00EC1AAD">
      <w:pPr>
        <w:rPr>
          <w:lang w:eastAsia="it-IT"/>
        </w:rPr>
      </w:pPr>
    </w:p>
    <w:p w14:paraId="63B041CB" w14:textId="753927BB" w:rsidR="005C06D6" w:rsidRPr="006A1E61" w:rsidRDefault="00327C07" w:rsidP="006A1E61">
      <w:pPr>
        <w:pStyle w:val="Head2"/>
      </w:pPr>
      <w:r>
        <w:t xml:space="preserve">4.3 </w:t>
      </w:r>
      <w:r w:rsidR="0031630C" w:rsidRPr="006A1E61">
        <w:t xml:space="preserve">Scaling </w:t>
      </w:r>
      <w:r w:rsidR="004A4F85" w:rsidRPr="006A1E61">
        <w:t xml:space="preserve">Features </w:t>
      </w:r>
      <w:r w:rsidR="0031630C" w:rsidRPr="006A1E61">
        <w:t>&amp; Handling Outliers</w:t>
      </w:r>
    </w:p>
    <w:p w14:paraId="572BC7F3" w14:textId="61A0AF3B" w:rsidR="00675256" w:rsidRPr="00815F76" w:rsidRDefault="00AE6E6C" w:rsidP="00675256">
      <w:pPr>
        <w:rPr>
          <w:lang w:eastAsia="it-IT"/>
        </w:rPr>
      </w:pPr>
      <w:r>
        <w:rPr>
          <w:lang w:eastAsia="it-IT"/>
        </w:rPr>
        <w:t>S</w:t>
      </w:r>
      <w:r w:rsidR="5A29734D" w:rsidRPr="0036561B">
        <w:rPr>
          <w:lang w:eastAsia="it-IT"/>
        </w:rPr>
        <w:t>ome</w:t>
      </w:r>
      <w:r>
        <w:rPr>
          <w:lang w:eastAsia="it-IT"/>
        </w:rPr>
        <w:t xml:space="preserve"> ML</w:t>
      </w:r>
      <w:r w:rsidR="5A29734D" w:rsidRPr="0036561B">
        <w:rPr>
          <w:lang w:eastAsia="it-IT"/>
        </w:rPr>
        <w:t xml:space="preserve"> algorithms </w:t>
      </w:r>
      <w:r w:rsidR="00150131">
        <w:rPr>
          <w:lang w:eastAsia="it-IT"/>
        </w:rPr>
        <w:t xml:space="preserve">perform better </w:t>
      </w:r>
      <w:r w:rsidR="5A29734D" w:rsidRPr="0036561B">
        <w:rPr>
          <w:lang w:eastAsia="it-IT"/>
        </w:rPr>
        <w:t>if we scale</w:t>
      </w:r>
      <w:r w:rsidR="00A81837" w:rsidRPr="0036561B">
        <w:rPr>
          <w:lang w:eastAsia="it-IT"/>
        </w:rPr>
        <w:t xml:space="preserve"> or normalize</w:t>
      </w:r>
      <w:r w:rsidR="5A29734D" w:rsidRPr="0036561B">
        <w:rPr>
          <w:lang w:eastAsia="it-IT"/>
        </w:rPr>
        <w:t xml:space="preserve"> the features as it helps to reach minima </w:t>
      </w:r>
      <w:r w:rsidR="00917072" w:rsidRPr="0036561B">
        <w:rPr>
          <w:lang w:eastAsia="it-IT"/>
        </w:rPr>
        <w:t xml:space="preserve">or convergence </w:t>
      </w:r>
      <w:r w:rsidR="5A29734D" w:rsidRPr="0036561B">
        <w:rPr>
          <w:lang w:eastAsia="it-IT"/>
        </w:rPr>
        <w:t>quickly.</w:t>
      </w:r>
      <w:r w:rsidR="00917072" w:rsidRPr="0036561B">
        <w:rPr>
          <w:lang w:eastAsia="it-IT"/>
        </w:rPr>
        <w:t xml:space="preserve"> We performed standard scaling on top of </w:t>
      </w:r>
      <w:r w:rsidR="00237936" w:rsidRPr="0036561B">
        <w:rPr>
          <w:lang w:eastAsia="it-IT"/>
        </w:rPr>
        <w:t>numerical features</w:t>
      </w:r>
      <w:r w:rsidR="00A62A09">
        <w:rPr>
          <w:lang w:eastAsia="it-IT"/>
        </w:rPr>
        <w:t xml:space="preserve"> (excluding one-hot encoded features)</w:t>
      </w:r>
      <w:r w:rsidR="00237936" w:rsidRPr="0036561B">
        <w:rPr>
          <w:lang w:eastAsia="it-IT"/>
        </w:rPr>
        <w:t xml:space="preserve"> before feeding the data into ML algorithms. Same scaling is performed before inference as well.</w:t>
      </w:r>
      <w:r w:rsidR="5A29734D" w:rsidRPr="0036561B">
        <w:rPr>
          <w:lang w:eastAsia="it-IT"/>
        </w:rPr>
        <w:t xml:space="preserve"> </w:t>
      </w:r>
      <w:r w:rsidR="00675256" w:rsidRPr="0036561B">
        <w:rPr>
          <w:lang w:eastAsia="it-IT"/>
        </w:rPr>
        <w:t xml:space="preserve">The general method of calculation is to determine the distribution mean and standard deviation for each feature. </w:t>
      </w:r>
      <w:r w:rsidR="00815F76" w:rsidRPr="0036561B">
        <w:rPr>
          <w:lang w:eastAsia="it-IT"/>
        </w:rPr>
        <w:t>Next,</w:t>
      </w:r>
      <w:r w:rsidR="00675256" w:rsidRPr="0036561B">
        <w:rPr>
          <w:lang w:eastAsia="it-IT"/>
        </w:rPr>
        <w:t xml:space="preserve"> we subtract the mean from each feature. Then we divide </w:t>
      </w:r>
      <w:r w:rsidR="00675256" w:rsidRPr="00815F76">
        <w:rPr>
          <w:lang w:eastAsia="it-IT"/>
        </w:rPr>
        <w:t>the values (mean is already subtracted) of each feature by its standard deviation.</w:t>
      </w:r>
    </w:p>
    <w:p w14:paraId="518A411B" w14:textId="58AC9EFD" w:rsidR="00675256" w:rsidRPr="00815F76" w:rsidRDefault="00E55761" w:rsidP="00675256">
      <w:pPr>
        <w:rPr>
          <w:lang w:eastAsia="it-IT"/>
        </w:rPr>
      </w:pPr>
      <m:oMathPara>
        <m:oMath>
          <m:sSup>
            <m:sSupPr>
              <m:ctrlPr>
                <w:rPr>
                  <w:rFonts w:ascii="Cambria Math" w:hAnsi="Cambria Math"/>
                  <w:i/>
                  <w:lang w:eastAsia="it-IT"/>
                </w:rPr>
              </m:ctrlPr>
            </m:sSupPr>
            <m:e>
              <m:r>
                <w:rPr>
                  <w:rFonts w:ascii="Cambria Math" w:hAnsi="Cambria Math"/>
                  <w:lang w:eastAsia="it-IT"/>
                </w:rPr>
                <m:t>x</m:t>
              </m:r>
            </m:e>
            <m:sup>
              <m:r>
                <w:rPr>
                  <w:rFonts w:ascii="Cambria Math" w:hAnsi="Cambria Math"/>
                  <w:lang w:eastAsia="it-IT"/>
                </w:rPr>
                <m:t>'</m:t>
              </m:r>
            </m:sup>
          </m:sSup>
          <m:r>
            <w:rPr>
              <w:rFonts w:ascii="Cambria Math" w:hAnsi="Cambria Math"/>
              <w:lang w:eastAsia="it-IT"/>
            </w:rPr>
            <m:t xml:space="preserve">= </m:t>
          </m:r>
          <m:f>
            <m:fPr>
              <m:ctrlPr>
                <w:rPr>
                  <w:rFonts w:ascii="Cambria Math" w:hAnsi="Cambria Math"/>
                  <w:i/>
                  <w:lang w:eastAsia="it-IT"/>
                </w:rPr>
              </m:ctrlPr>
            </m:fPr>
            <m:num>
              <m:r>
                <w:rPr>
                  <w:rFonts w:ascii="Cambria Math" w:hAnsi="Cambria Math"/>
                  <w:lang w:eastAsia="it-IT"/>
                </w:rPr>
                <m:t>x- μ</m:t>
              </m:r>
            </m:num>
            <m:den>
              <m:r>
                <w:rPr>
                  <w:rFonts w:ascii="Cambria Math" w:hAnsi="Cambria Math"/>
                  <w:lang w:eastAsia="it-IT"/>
                </w:rPr>
                <m:t>σ</m:t>
              </m:r>
            </m:den>
          </m:f>
        </m:oMath>
      </m:oMathPara>
    </w:p>
    <w:p w14:paraId="1447680A" w14:textId="5AF82619" w:rsidR="002F6E94" w:rsidRPr="00815F76" w:rsidRDefault="00675256" w:rsidP="00675256">
      <w:pPr>
        <w:rPr>
          <w:lang w:eastAsia="it-IT"/>
        </w:rPr>
      </w:pPr>
      <w:r w:rsidRPr="00815F76">
        <w:rPr>
          <w:lang w:eastAsia="it-IT"/>
        </w:rPr>
        <w:t xml:space="preserve">Where x is the original feature vector, </w:t>
      </w:r>
      <m:oMath>
        <m:r>
          <w:rPr>
            <w:rFonts w:ascii="Cambria Math" w:hAnsi="Cambria Math"/>
            <w:lang w:eastAsia="it-IT"/>
          </w:rPr>
          <m:t>μ</m:t>
        </m:r>
      </m:oMath>
      <w:r w:rsidR="006637DB" w:rsidRPr="00815F76">
        <w:rPr>
          <w:rFonts w:eastAsiaTheme="minorEastAsia"/>
          <w:lang w:eastAsia="it-IT"/>
        </w:rPr>
        <w:t xml:space="preserve"> </w:t>
      </w:r>
      <w:r w:rsidRPr="00815F76">
        <w:rPr>
          <w:lang w:eastAsia="it-IT"/>
        </w:rPr>
        <w:t xml:space="preserve">is the mean of that feature vector, and </w:t>
      </w:r>
      <m:oMath>
        <m:r>
          <w:rPr>
            <w:rFonts w:ascii="Cambria Math" w:hAnsi="Cambria Math"/>
            <w:lang w:eastAsia="it-IT"/>
          </w:rPr>
          <m:t>σ</m:t>
        </m:r>
      </m:oMath>
      <w:r w:rsidR="006637DB" w:rsidRPr="00815F76">
        <w:rPr>
          <w:rFonts w:eastAsiaTheme="minorEastAsia"/>
          <w:lang w:eastAsia="it-IT"/>
        </w:rPr>
        <w:t xml:space="preserve"> </w:t>
      </w:r>
      <w:r w:rsidRPr="00815F76">
        <w:rPr>
          <w:lang w:eastAsia="it-IT"/>
        </w:rPr>
        <w:t>is its standard deviation</w:t>
      </w:r>
    </w:p>
    <w:p w14:paraId="6337EB8F" w14:textId="30489E37" w:rsidR="006637DB" w:rsidRPr="00EF438B" w:rsidRDefault="00255BE3" w:rsidP="00255BE3">
      <w:pPr>
        <w:jc w:val="center"/>
        <w:rPr>
          <w:highlight w:val="green"/>
          <w:lang w:eastAsia="it-IT"/>
        </w:rPr>
      </w:pPr>
      <w:r>
        <w:rPr>
          <w:noProof/>
        </w:rPr>
        <w:drawing>
          <wp:inline distT="0" distB="0" distL="0" distR="0" wp14:anchorId="6CEA73DA" wp14:editId="141027BE">
            <wp:extent cx="1913952" cy="933450"/>
            <wp:effectExtent l="0" t="0" r="0" b="0"/>
            <wp:docPr id="537491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1923346" cy="938032"/>
                    </a:xfrm>
                    <a:prstGeom prst="rect">
                      <a:avLst/>
                    </a:prstGeom>
                  </pic:spPr>
                </pic:pic>
              </a:graphicData>
            </a:graphic>
          </wp:inline>
        </w:drawing>
      </w:r>
    </w:p>
    <w:p w14:paraId="73176137" w14:textId="77777777" w:rsidR="007B4EE3" w:rsidRDefault="009D5ACD" w:rsidP="007B4EE3">
      <w:pPr>
        <w:keepNext/>
        <w:jc w:val="center"/>
      </w:pPr>
      <w:r>
        <w:rPr>
          <w:noProof/>
        </w:rPr>
        <w:drawing>
          <wp:inline distT="0" distB="0" distL="0" distR="0" wp14:anchorId="2A5EFC6B" wp14:editId="111FABCB">
            <wp:extent cx="1905000" cy="982662"/>
            <wp:effectExtent l="0" t="0" r="0" b="8255"/>
            <wp:docPr id="1851434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1922763" cy="991825"/>
                    </a:xfrm>
                    <a:prstGeom prst="rect">
                      <a:avLst/>
                    </a:prstGeom>
                  </pic:spPr>
                </pic:pic>
              </a:graphicData>
            </a:graphic>
          </wp:inline>
        </w:drawing>
      </w:r>
    </w:p>
    <w:p w14:paraId="13229B75" w14:textId="17FFB260" w:rsidR="00061D31" w:rsidRDefault="007B4EE3" w:rsidP="007B4EE3">
      <w:pPr>
        <w:pStyle w:val="Caption"/>
      </w:pPr>
      <w:r>
        <w:t xml:space="preserve">Figure </w:t>
      </w:r>
      <w:r w:rsidR="00E55761">
        <w:fldChar w:fldCharType="begin"/>
      </w:r>
      <w:r w:rsidR="00E55761">
        <w:instrText xml:space="preserve"> SEQ Figure \* ARABIC </w:instrText>
      </w:r>
      <w:r w:rsidR="00E55761">
        <w:fldChar w:fldCharType="separate"/>
      </w:r>
      <w:r w:rsidR="00ED31B0">
        <w:rPr>
          <w:noProof/>
        </w:rPr>
        <w:t>6</w:t>
      </w:r>
      <w:r w:rsidR="00E55761">
        <w:rPr>
          <w:noProof/>
        </w:rPr>
        <w:fldChar w:fldCharType="end"/>
      </w:r>
      <w:r>
        <w:t xml:space="preserve">  Distribution and Box plot with outliers</w:t>
      </w:r>
    </w:p>
    <w:p w14:paraId="0BC819DA" w14:textId="77777777" w:rsidR="007B4EE3" w:rsidRPr="007B4EE3" w:rsidRDefault="007B4EE3" w:rsidP="007B4EE3">
      <w:pPr>
        <w:rPr>
          <w:highlight w:val="green"/>
        </w:rPr>
      </w:pPr>
    </w:p>
    <w:p w14:paraId="5B262492" w14:textId="3EEC75B0" w:rsidR="001C6460" w:rsidRDefault="007F6F7C" w:rsidP="00C52FDD">
      <w:pPr>
        <w:rPr>
          <w:lang w:eastAsia="it-IT"/>
        </w:rPr>
      </w:pPr>
      <w:r w:rsidRPr="0036561B">
        <w:rPr>
          <w:lang w:eastAsia="it-IT"/>
        </w:rPr>
        <w:t xml:space="preserve">We observed skewness and outliers in the target variable (number of shares). </w:t>
      </w:r>
      <w:r w:rsidR="00982BBB">
        <w:rPr>
          <w:lang w:eastAsia="it-IT"/>
        </w:rPr>
        <w:t>We found that</w:t>
      </w:r>
      <w:r w:rsidR="00F22ED6" w:rsidRPr="0036561B">
        <w:rPr>
          <w:lang w:eastAsia="it-IT"/>
        </w:rPr>
        <w:t xml:space="preserve"> very few values </w:t>
      </w:r>
      <w:r w:rsidR="00EF438B" w:rsidRPr="0036561B">
        <w:rPr>
          <w:lang w:eastAsia="it-IT"/>
        </w:rPr>
        <w:t>~</w:t>
      </w:r>
      <w:r w:rsidR="00F22ED6" w:rsidRPr="0036561B">
        <w:rPr>
          <w:lang w:eastAsia="it-IT"/>
        </w:rPr>
        <w:t xml:space="preserve">1% of entire training </w:t>
      </w:r>
      <w:r w:rsidR="00EF438B" w:rsidRPr="0036561B">
        <w:rPr>
          <w:lang w:eastAsia="it-IT"/>
        </w:rPr>
        <w:t>sample are above 25000 shares. Remaining 99% percentage of the data is below 25000 shares.</w:t>
      </w:r>
      <w:r w:rsidR="00255BE3" w:rsidRPr="0036561B">
        <w:rPr>
          <w:lang w:eastAsia="it-IT"/>
        </w:rPr>
        <w:t xml:space="preserve"> </w:t>
      </w:r>
      <w:r w:rsidR="00746C7F">
        <w:rPr>
          <w:lang w:eastAsia="it-IT"/>
        </w:rPr>
        <w:t xml:space="preserve">To find outliers threshold we used Inter Quartile Range (IQR) mechanism. </w:t>
      </w:r>
      <w:r w:rsidR="00C52FDD">
        <w:rPr>
          <w:lang w:eastAsia="it-IT"/>
        </w:rPr>
        <w:t>Also,</w:t>
      </w:r>
      <w:r w:rsidR="003D56D4">
        <w:rPr>
          <w:lang w:eastAsia="it-IT"/>
        </w:rPr>
        <w:t xml:space="preserve"> we explored the end-to-end ML pipeline without removing the outliers, however this resulted in </w:t>
      </w:r>
      <w:r w:rsidR="00C52FDD">
        <w:rPr>
          <w:lang w:eastAsia="it-IT"/>
        </w:rPr>
        <w:t>poor prediction. Hence, we c</w:t>
      </w:r>
      <w:r w:rsidR="5A29734D" w:rsidRPr="0036561B">
        <w:rPr>
          <w:lang w:eastAsia="it-IT"/>
        </w:rPr>
        <w:t>lipped the values of target variable “shares” to 95</w:t>
      </w:r>
      <w:r w:rsidR="00C52FDD" w:rsidRPr="00C52FDD">
        <w:rPr>
          <w:vertAlign w:val="superscript"/>
          <w:lang w:eastAsia="it-IT"/>
        </w:rPr>
        <w:t>th</w:t>
      </w:r>
      <w:r w:rsidR="00C52FDD">
        <w:rPr>
          <w:lang w:eastAsia="it-IT"/>
        </w:rPr>
        <w:t xml:space="preserve"> </w:t>
      </w:r>
      <w:r w:rsidR="00C52FDD" w:rsidRPr="0036561B">
        <w:rPr>
          <w:lang w:eastAsia="it-IT"/>
        </w:rPr>
        <w:t>percentile</w:t>
      </w:r>
      <w:r w:rsidR="00C52FDD">
        <w:rPr>
          <w:lang w:eastAsia="it-IT"/>
        </w:rPr>
        <w:t xml:space="preserve"> from IQR</w:t>
      </w:r>
      <w:r w:rsidR="5A29734D" w:rsidRPr="0036561B">
        <w:rPr>
          <w:lang w:eastAsia="it-IT"/>
        </w:rPr>
        <w:t>. Once this value is achieved it means article is very popular. It also helped to take care of skewness in the data.</w:t>
      </w:r>
    </w:p>
    <w:p w14:paraId="106BC605" w14:textId="77777777" w:rsidR="0053399C" w:rsidRPr="0036561B" w:rsidRDefault="0053399C" w:rsidP="00C52FDD">
      <w:pPr>
        <w:rPr>
          <w:lang w:eastAsia="it-IT"/>
        </w:rPr>
      </w:pPr>
    </w:p>
    <w:p w14:paraId="070F8346" w14:textId="77777777" w:rsidR="007B4EE3" w:rsidRDefault="00061D31" w:rsidP="0053399C">
      <w:pPr>
        <w:pStyle w:val="Para"/>
        <w:jc w:val="center"/>
      </w:pPr>
      <w:r>
        <w:rPr>
          <w:noProof/>
        </w:rPr>
        <w:drawing>
          <wp:inline distT="0" distB="0" distL="0" distR="0" wp14:anchorId="501F1ED6" wp14:editId="46B23D74">
            <wp:extent cx="2003896" cy="981075"/>
            <wp:effectExtent l="0" t="0" r="0" b="0"/>
            <wp:docPr id="1962269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2124929" cy="1040331"/>
                    </a:xfrm>
                    <a:prstGeom prst="rect">
                      <a:avLst/>
                    </a:prstGeom>
                  </pic:spPr>
                </pic:pic>
              </a:graphicData>
            </a:graphic>
          </wp:inline>
        </w:drawing>
      </w:r>
    </w:p>
    <w:p w14:paraId="1BCF32CD" w14:textId="0A54668F" w:rsidR="00234766" w:rsidRDefault="007B4EE3" w:rsidP="007B4EE3">
      <w:pPr>
        <w:pStyle w:val="Caption"/>
      </w:pPr>
      <w:r>
        <w:t xml:space="preserve">Figure </w:t>
      </w:r>
      <w:r w:rsidR="00E55761">
        <w:fldChar w:fldCharType="begin"/>
      </w:r>
      <w:r w:rsidR="00E55761">
        <w:instrText xml:space="preserve"> SEQ Figure \* ARABIC </w:instrText>
      </w:r>
      <w:r w:rsidR="00E55761">
        <w:fldChar w:fldCharType="separate"/>
      </w:r>
      <w:r w:rsidR="00ED31B0">
        <w:rPr>
          <w:noProof/>
        </w:rPr>
        <w:t>7</w:t>
      </w:r>
      <w:r w:rsidR="00E55761">
        <w:rPr>
          <w:noProof/>
        </w:rPr>
        <w:fldChar w:fldCharType="end"/>
      </w:r>
      <w:r>
        <w:t xml:space="preserve">  Distribution after outlier removal</w:t>
      </w:r>
    </w:p>
    <w:p w14:paraId="3B7A2E4F" w14:textId="77777777" w:rsidR="007B4EE3" w:rsidRPr="007B4EE3" w:rsidRDefault="007B4EE3" w:rsidP="007B4EE3">
      <w:pPr>
        <w:rPr>
          <w:highlight w:val="green"/>
        </w:rPr>
      </w:pPr>
    </w:p>
    <w:p w14:paraId="0FE72316" w14:textId="3C0D6357" w:rsidR="00061D31" w:rsidRPr="00B114B5" w:rsidRDefault="00B114B5" w:rsidP="00491139">
      <w:pPr>
        <w:pStyle w:val="Para"/>
      </w:pPr>
      <w:r w:rsidRPr="00B114B5">
        <w:t>This figure clearly shows that the distribution is improved compared to the unclipped raw data with outliers.</w:t>
      </w:r>
    </w:p>
    <w:p w14:paraId="078C10A9" w14:textId="77777777" w:rsidR="00FD0ADD" w:rsidRDefault="00FD0ADD">
      <w:pPr>
        <w:spacing w:line="240" w:lineRule="auto"/>
        <w:jc w:val="left"/>
        <w:rPr>
          <w:rFonts w:eastAsia="Times New Roman" w:cs="Linux Libertine"/>
          <w:b/>
          <w:sz w:val="22"/>
          <w:szCs w:val="20"/>
          <w:lang w:eastAsia="it-IT"/>
          <w14:ligatures w14:val="standard"/>
        </w:rPr>
      </w:pPr>
      <w:r>
        <w:br w:type="page"/>
      </w:r>
    </w:p>
    <w:p w14:paraId="3058DD2B" w14:textId="7808E026" w:rsidR="0031630C" w:rsidRPr="006A1E61" w:rsidRDefault="00327C07" w:rsidP="006A1E61">
      <w:pPr>
        <w:pStyle w:val="Head2"/>
      </w:pPr>
      <w:r>
        <w:lastRenderedPageBreak/>
        <w:t xml:space="preserve">4.4 </w:t>
      </w:r>
      <w:r w:rsidR="0031630C" w:rsidRPr="006A1E61">
        <w:t xml:space="preserve">ML Model Benchmarking: </w:t>
      </w:r>
    </w:p>
    <w:p w14:paraId="38CFD824" w14:textId="23F7D759" w:rsidR="004A4F85" w:rsidRDefault="004A4F85" w:rsidP="00491139">
      <w:pPr>
        <w:pStyle w:val="Para"/>
      </w:pPr>
      <w:r w:rsidRPr="0036561B">
        <w:t xml:space="preserve">Once we </w:t>
      </w:r>
      <w:r w:rsidR="00400C53">
        <w:t xml:space="preserve">explored existing data, </w:t>
      </w:r>
      <w:r w:rsidRPr="0036561B">
        <w:t>engineered additional features, selected relevant features, normalized the features and ha</w:t>
      </w:r>
      <w:r w:rsidR="00400C53">
        <w:t>n</w:t>
      </w:r>
      <w:r w:rsidRPr="0036561B">
        <w:t>dled outliers in target variable, we fed the new dataset to ML model benchmarking pipeline with 10-fold cross validation</w:t>
      </w:r>
      <w:r w:rsidR="00B0555A">
        <w:t xml:space="preserve">, </w:t>
      </w:r>
      <w:r w:rsidR="00104FCA">
        <w:t>that</w:t>
      </w:r>
      <w:r w:rsidR="00B0555A">
        <w:t xml:space="preserve"> helps to address </w:t>
      </w:r>
      <w:r w:rsidR="00082207">
        <w:t>underfitting</w:t>
      </w:r>
      <w:r w:rsidR="00104FCA">
        <w:t xml:space="preserve"> problem faced with</w:t>
      </w:r>
      <w:r w:rsidR="00082207">
        <w:t xml:space="preserve"> limited raw 17 features.</w:t>
      </w:r>
      <w:r w:rsidRPr="0036561B">
        <w:t xml:space="preserve"> The below plot shows the significant improvement in model performance. The best (lowest) RMSE value achieved in Train and Test are </w:t>
      </w:r>
      <w:r w:rsidR="000D7C5D" w:rsidRPr="0036561B">
        <w:t>1615 and 1618 respectively.</w:t>
      </w:r>
    </w:p>
    <w:p w14:paraId="737B1396" w14:textId="77777777" w:rsidR="00127784" w:rsidRDefault="00127784" w:rsidP="00491139">
      <w:pPr>
        <w:pStyle w:val="Para"/>
      </w:pPr>
    </w:p>
    <w:p w14:paraId="3E430A62" w14:textId="77777777" w:rsidR="007B4EE3" w:rsidRDefault="0088553B" w:rsidP="00491139">
      <w:pPr>
        <w:pStyle w:val="Para"/>
      </w:pPr>
      <w:r>
        <w:rPr>
          <w:noProof/>
        </w:rPr>
        <w:drawing>
          <wp:inline distT="0" distB="0" distL="0" distR="0" wp14:anchorId="02654C81" wp14:editId="624F5781">
            <wp:extent cx="2924175" cy="2188258"/>
            <wp:effectExtent l="0" t="0" r="0" b="2540"/>
            <wp:docPr id="636880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2942362" cy="2201868"/>
                    </a:xfrm>
                    <a:prstGeom prst="rect">
                      <a:avLst/>
                    </a:prstGeom>
                  </pic:spPr>
                </pic:pic>
              </a:graphicData>
            </a:graphic>
          </wp:inline>
        </w:drawing>
      </w:r>
    </w:p>
    <w:p w14:paraId="6E82ED84" w14:textId="1A74E43C" w:rsidR="004027D2" w:rsidRPr="0088553B" w:rsidRDefault="007B4EE3" w:rsidP="007B4EE3">
      <w:pPr>
        <w:pStyle w:val="Caption"/>
        <w:rPr>
          <w:highlight w:val="green"/>
        </w:rPr>
      </w:pPr>
      <w:r>
        <w:t xml:space="preserve">Figure </w:t>
      </w:r>
      <w:r w:rsidR="00E55761">
        <w:fldChar w:fldCharType="begin"/>
      </w:r>
      <w:r w:rsidR="00E55761">
        <w:instrText xml:space="preserve"> SEQ Figure \* ARABIC </w:instrText>
      </w:r>
      <w:r w:rsidR="00E55761">
        <w:fldChar w:fldCharType="separate"/>
      </w:r>
      <w:r w:rsidR="00ED31B0">
        <w:rPr>
          <w:noProof/>
        </w:rPr>
        <w:t>8</w:t>
      </w:r>
      <w:r w:rsidR="00E55761">
        <w:rPr>
          <w:noProof/>
        </w:rPr>
        <w:fldChar w:fldCharType="end"/>
      </w:r>
      <w:r>
        <w:t xml:space="preserve">  ML model benchmarking with all features</w:t>
      </w:r>
    </w:p>
    <w:p w14:paraId="1F0A9091" w14:textId="11986292" w:rsidR="0088553B" w:rsidRDefault="0088553B" w:rsidP="00491139">
      <w:pPr>
        <w:pStyle w:val="Para"/>
        <w:rPr>
          <w:highlight w:val="green"/>
        </w:rPr>
      </w:pPr>
    </w:p>
    <w:p w14:paraId="1E0A29B9" w14:textId="77777777" w:rsidR="0053399C" w:rsidRPr="00240183" w:rsidRDefault="0053399C" w:rsidP="00491139">
      <w:pPr>
        <w:pStyle w:val="Para"/>
        <w:rPr>
          <w:highlight w:val="green"/>
        </w:rPr>
      </w:pPr>
    </w:p>
    <w:tbl>
      <w:tblPr>
        <w:tblW w:w="4948" w:type="dxa"/>
        <w:tblLook w:val="04A0" w:firstRow="1" w:lastRow="0" w:firstColumn="1" w:lastColumn="0" w:noHBand="0" w:noVBand="1"/>
      </w:tblPr>
      <w:tblGrid>
        <w:gridCol w:w="1885"/>
        <w:gridCol w:w="810"/>
        <w:gridCol w:w="1170"/>
        <w:gridCol w:w="1083"/>
      </w:tblGrid>
      <w:tr w:rsidR="00A2076A" w:rsidRPr="00A2076A" w14:paraId="7E08B976" w14:textId="77777777" w:rsidTr="0053399C">
        <w:trPr>
          <w:cantSplit/>
          <w:trHeight w:val="287"/>
        </w:trPr>
        <w:tc>
          <w:tcPr>
            <w:tcW w:w="188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CA4B1AD" w14:textId="77777777" w:rsidR="00A2076A" w:rsidRPr="00A2076A" w:rsidRDefault="00A2076A" w:rsidP="00A2076A">
            <w:pPr>
              <w:spacing w:line="240" w:lineRule="auto"/>
              <w:jc w:val="left"/>
              <w:rPr>
                <w:sz w:val="14"/>
                <w:szCs w:val="18"/>
                <w:lang w:eastAsia="it-IT"/>
              </w:rPr>
            </w:pPr>
            <w:r w:rsidRPr="00A2076A">
              <w:rPr>
                <w:sz w:val="14"/>
                <w:szCs w:val="18"/>
                <w:lang w:eastAsia="it-IT"/>
              </w:rPr>
              <w:t>Model</w:t>
            </w:r>
          </w:p>
        </w:tc>
        <w:tc>
          <w:tcPr>
            <w:tcW w:w="810" w:type="dxa"/>
            <w:tcBorders>
              <w:top w:val="single" w:sz="4" w:space="0" w:color="auto"/>
              <w:left w:val="nil"/>
              <w:bottom w:val="single" w:sz="4" w:space="0" w:color="auto"/>
              <w:right w:val="single" w:sz="4" w:space="0" w:color="auto"/>
            </w:tcBorders>
            <w:shd w:val="clear" w:color="000000" w:fill="000000"/>
            <w:noWrap/>
            <w:vAlign w:val="bottom"/>
            <w:hideMark/>
          </w:tcPr>
          <w:p w14:paraId="2540EE86" w14:textId="77777777" w:rsidR="00A2076A" w:rsidRPr="00A2076A" w:rsidRDefault="00A2076A" w:rsidP="00A2076A">
            <w:pPr>
              <w:spacing w:line="240" w:lineRule="auto"/>
              <w:jc w:val="left"/>
              <w:rPr>
                <w:sz w:val="14"/>
                <w:szCs w:val="18"/>
                <w:lang w:eastAsia="it-IT"/>
              </w:rPr>
            </w:pPr>
            <w:r w:rsidRPr="00A2076A">
              <w:rPr>
                <w:sz w:val="14"/>
                <w:szCs w:val="18"/>
                <w:lang w:eastAsia="it-IT"/>
              </w:rPr>
              <w:t> </w:t>
            </w:r>
          </w:p>
        </w:tc>
        <w:tc>
          <w:tcPr>
            <w:tcW w:w="1170" w:type="dxa"/>
            <w:tcBorders>
              <w:top w:val="single" w:sz="4" w:space="0" w:color="auto"/>
              <w:left w:val="nil"/>
              <w:bottom w:val="single" w:sz="4" w:space="0" w:color="auto"/>
              <w:right w:val="single" w:sz="4" w:space="0" w:color="auto"/>
            </w:tcBorders>
            <w:shd w:val="clear" w:color="000000" w:fill="000000"/>
            <w:noWrap/>
            <w:vAlign w:val="bottom"/>
            <w:hideMark/>
          </w:tcPr>
          <w:p w14:paraId="470B58C1" w14:textId="77777777" w:rsidR="00A2076A" w:rsidRPr="00A2076A" w:rsidRDefault="00A2076A" w:rsidP="00A2076A">
            <w:pPr>
              <w:spacing w:line="240" w:lineRule="auto"/>
              <w:jc w:val="left"/>
              <w:rPr>
                <w:sz w:val="14"/>
                <w:szCs w:val="18"/>
                <w:lang w:eastAsia="it-IT"/>
              </w:rPr>
            </w:pPr>
            <w:r w:rsidRPr="00A2076A">
              <w:rPr>
                <w:sz w:val="14"/>
                <w:szCs w:val="18"/>
                <w:lang w:eastAsia="it-IT"/>
              </w:rPr>
              <w:t>Train (RMSE)</w:t>
            </w:r>
          </w:p>
        </w:tc>
        <w:tc>
          <w:tcPr>
            <w:tcW w:w="1083" w:type="dxa"/>
            <w:tcBorders>
              <w:top w:val="single" w:sz="4" w:space="0" w:color="auto"/>
              <w:left w:val="nil"/>
              <w:bottom w:val="single" w:sz="4" w:space="0" w:color="auto"/>
              <w:right w:val="single" w:sz="4" w:space="0" w:color="auto"/>
            </w:tcBorders>
            <w:shd w:val="clear" w:color="000000" w:fill="000000"/>
            <w:noWrap/>
            <w:vAlign w:val="bottom"/>
            <w:hideMark/>
          </w:tcPr>
          <w:p w14:paraId="1958C84C" w14:textId="77777777" w:rsidR="00A2076A" w:rsidRPr="00A2076A" w:rsidRDefault="00A2076A" w:rsidP="00A2076A">
            <w:pPr>
              <w:spacing w:line="240" w:lineRule="auto"/>
              <w:jc w:val="left"/>
              <w:rPr>
                <w:sz w:val="14"/>
                <w:szCs w:val="18"/>
                <w:lang w:eastAsia="it-IT"/>
              </w:rPr>
            </w:pPr>
            <w:r w:rsidRPr="00A2076A">
              <w:rPr>
                <w:sz w:val="14"/>
                <w:szCs w:val="18"/>
                <w:lang w:eastAsia="it-IT"/>
              </w:rPr>
              <w:t>Test (RMSE)</w:t>
            </w:r>
          </w:p>
        </w:tc>
      </w:tr>
      <w:tr w:rsidR="00A2076A" w:rsidRPr="00A2076A" w14:paraId="3C197A55"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2FBFEA5D" w14:textId="77777777" w:rsidR="00A2076A" w:rsidRPr="00A2076A" w:rsidRDefault="00A2076A" w:rsidP="00A2076A">
            <w:pPr>
              <w:spacing w:line="240" w:lineRule="auto"/>
              <w:jc w:val="left"/>
              <w:rPr>
                <w:sz w:val="14"/>
                <w:szCs w:val="18"/>
                <w:lang w:eastAsia="it-IT"/>
              </w:rPr>
            </w:pPr>
            <w:r w:rsidRPr="00A2076A">
              <w:rPr>
                <w:sz w:val="14"/>
                <w:szCs w:val="18"/>
                <w:lang w:eastAsia="it-IT"/>
              </w:rPr>
              <w:t>XG Boost Regressor</w:t>
            </w:r>
          </w:p>
        </w:tc>
        <w:tc>
          <w:tcPr>
            <w:tcW w:w="810" w:type="dxa"/>
            <w:tcBorders>
              <w:top w:val="nil"/>
              <w:left w:val="nil"/>
              <w:bottom w:val="single" w:sz="4" w:space="0" w:color="auto"/>
              <w:right w:val="single" w:sz="4" w:space="0" w:color="auto"/>
            </w:tcBorders>
            <w:shd w:val="clear" w:color="auto" w:fill="auto"/>
            <w:noWrap/>
            <w:vAlign w:val="bottom"/>
            <w:hideMark/>
          </w:tcPr>
          <w:p w14:paraId="708ECD6B" w14:textId="77777777" w:rsidR="00A2076A" w:rsidRPr="00A2076A" w:rsidRDefault="00A2076A" w:rsidP="00A2076A">
            <w:pPr>
              <w:spacing w:line="240" w:lineRule="auto"/>
              <w:jc w:val="left"/>
              <w:rPr>
                <w:sz w:val="14"/>
                <w:szCs w:val="18"/>
                <w:lang w:eastAsia="it-IT"/>
              </w:rPr>
            </w:pPr>
            <w:r w:rsidRPr="00A2076A">
              <w:rPr>
                <w:sz w:val="14"/>
                <w:szCs w:val="18"/>
                <w:lang w:eastAsia="it-IT"/>
              </w:rPr>
              <w:t>XGB</w:t>
            </w:r>
          </w:p>
        </w:tc>
        <w:tc>
          <w:tcPr>
            <w:tcW w:w="1170" w:type="dxa"/>
            <w:tcBorders>
              <w:top w:val="nil"/>
              <w:left w:val="nil"/>
              <w:bottom w:val="single" w:sz="4" w:space="0" w:color="auto"/>
              <w:right w:val="single" w:sz="4" w:space="0" w:color="auto"/>
            </w:tcBorders>
            <w:shd w:val="clear" w:color="auto" w:fill="auto"/>
            <w:noWrap/>
            <w:vAlign w:val="bottom"/>
            <w:hideMark/>
          </w:tcPr>
          <w:p w14:paraId="316B87B2" w14:textId="77777777" w:rsidR="00A2076A" w:rsidRPr="00A2076A" w:rsidRDefault="00A2076A" w:rsidP="00A2076A">
            <w:pPr>
              <w:spacing w:line="240" w:lineRule="auto"/>
              <w:jc w:val="right"/>
              <w:rPr>
                <w:sz w:val="14"/>
                <w:szCs w:val="18"/>
                <w:lang w:eastAsia="it-IT"/>
              </w:rPr>
            </w:pPr>
            <w:r w:rsidRPr="00A2076A">
              <w:rPr>
                <w:sz w:val="14"/>
                <w:szCs w:val="18"/>
                <w:lang w:eastAsia="it-IT"/>
              </w:rPr>
              <w:t>1619</w:t>
            </w:r>
          </w:p>
        </w:tc>
        <w:tc>
          <w:tcPr>
            <w:tcW w:w="1083" w:type="dxa"/>
            <w:tcBorders>
              <w:top w:val="nil"/>
              <w:left w:val="nil"/>
              <w:bottom w:val="single" w:sz="4" w:space="0" w:color="auto"/>
              <w:right w:val="single" w:sz="4" w:space="0" w:color="auto"/>
            </w:tcBorders>
            <w:shd w:val="clear" w:color="auto" w:fill="auto"/>
            <w:noWrap/>
            <w:vAlign w:val="bottom"/>
            <w:hideMark/>
          </w:tcPr>
          <w:p w14:paraId="05417B07" w14:textId="77777777" w:rsidR="00A2076A" w:rsidRPr="00A2076A" w:rsidRDefault="00A2076A" w:rsidP="00A2076A">
            <w:pPr>
              <w:spacing w:line="240" w:lineRule="auto"/>
              <w:jc w:val="right"/>
              <w:rPr>
                <w:sz w:val="14"/>
                <w:szCs w:val="18"/>
                <w:lang w:eastAsia="it-IT"/>
              </w:rPr>
            </w:pPr>
            <w:r w:rsidRPr="00A2076A">
              <w:rPr>
                <w:sz w:val="14"/>
                <w:szCs w:val="18"/>
                <w:lang w:eastAsia="it-IT"/>
              </w:rPr>
              <w:t>1623</w:t>
            </w:r>
          </w:p>
        </w:tc>
      </w:tr>
      <w:tr w:rsidR="00A2076A" w:rsidRPr="00A2076A" w14:paraId="1D26DF82"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3876F0F6" w14:textId="77777777" w:rsidR="00A2076A" w:rsidRPr="00A2076A" w:rsidRDefault="00A2076A" w:rsidP="00A2076A">
            <w:pPr>
              <w:spacing w:line="240" w:lineRule="auto"/>
              <w:jc w:val="left"/>
              <w:rPr>
                <w:sz w:val="14"/>
                <w:szCs w:val="18"/>
                <w:lang w:eastAsia="it-IT"/>
              </w:rPr>
            </w:pPr>
            <w:r w:rsidRPr="00A2076A">
              <w:rPr>
                <w:sz w:val="14"/>
                <w:szCs w:val="18"/>
                <w:lang w:eastAsia="it-IT"/>
              </w:rPr>
              <w:t>Gradient Boosting Reg.</w:t>
            </w:r>
          </w:p>
        </w:tc>
        <w:tc>
          <w:tcPr>
            <w:tcW w:w="810" w:type="dxa"/>
            <w:tcBorders>
              <w:top w:val="nil"/>
              <w:left w:val="nil"/>
              <w:bottom w:val="single" w:sz="4" w:space="0" w:color="auto"/>
              <w:right w:val="single" w:sz="4" w:space="0" w:color="auto"/>
            </w:tcBorders>
            <w:shd w:val="clear" w:color="auto" w:fill="auto"/>
            <w:noWrap/>
            <w:vAlign w:val="bottom"/>
            <w:hideMark/>
          </w:tcPr>
          <w:p w14:paraId="4606DE4A" w14:textId="77777777" w:rsidR="00A2076A" w:rsidRPr="00A2076A" w:rsidRDefault="00A2076A" w:rsidP="00A2076A">
            <w:pPr>
              <w:spacing w:line="240" w:lineRule="auto"/>
              <w:jc w:val="left"/>
              <w:rPr>
                <w:sz w:val="14"/>
                <w:szCs w:val="18"/>
                <w:lang w:eastAsia="it-IT"/>
              </w:rPr>
            </w:pPr>
            <w:r w:rsidRPr="00A2076A">
              <w:rPr>
                <w:sz w:val="14"/>
                <w:szCs w:val="18"/>
                <w:lang w:eastAsia="it-IT"/>
              </w:rPr>
              <w:t>GBM</w:t>
            </w:r>
          </w:p>
        </w:tc>
        <w:tc>
          <w:tcPr>
            <w:tcW w:w="1170" w:type="dxa"/>
            <w:tcBorders>
              <w:top w:val="nil"/>
              <w:left w:val="nil"/>
              <w:bottom w:val="single" w:sz="4" w:space="0" w:color="auto"/>
              <w:right w:val="single" w:sz="4" w:space="0" w:color="auto"/>
            </w:tcBorders>
            <w:shd w:val="clear" w:color="auto" w:fill="auto"/>
            <w:noWrap/>
            <w:vAlign w:val="bottom"/>
            <w:hideMark/>
          </w:tcPr>
          <w:p w14:paraId="108A9D52" w14:textId="77777777" w:rsidR="00A2076A" w:rsidRPr="00A2076A" w:rsidRDefault="00A2076A" w:rsidP="00A2076A">
            <w:pPr>
              <w:spacing w:line="240" w:lineRule="auto"/>
              <w:jc w:val="right"/>
              <w:rPr>
                <w:sz w:val="14"/>
                <w:szCs w:val="18"/>
                <w:lang w:eastAsia="it-IT"/>
              </w:rPr>
            </w:pPr>
            <w:r w:rsidRPr="00A2076A">
              <w:rPr>
                <w:sz w:val="14"/>
                <w:szCs w:val="18"/>
                <w:lang w:eastAsia="it-IT"/>
              </w:rPr>
              <w:t>1625</w:t>
            </w:r>
          </w:p>
        </w:tc>
        <w:tc>
          <w:tcPr>
            <w:tcW w:w="1083" w:type="dxa"/>
            <w:tcBorders>
              <w:top w:val="nil"/>
              <w:left w:val="nil"/>
              <w:bottom w:val="single" w:sz="4" w:space="0" w:color="auto"/>
              <w:right w:val="single" w:sz="4" w:space="0" w:color="auto"/>
            </w:tcBorders>
            <w:shd w:val="clear" w:color="auto" w:fill="auto"/>
            <w:noWrap/>
            <w:vAlign w:val="bottom"/>
            <w:hideMark/>
          </w:tcPr>
          <w:p w14:paraId="30C1FD80" w14:textId="77777777" w:rsidR="00A2076A" w:rsidRPr="00A2076A" w:rsidRDefault="00A2076A" w:rsidP="00A2076A">
            <w:pPr>
              <w:spacing w:line="240" w:lineRule="auto"/>
              <w:jc w:val="right"/>
              <w:rPr>
                <w:sz w:val="14"/>
                <w:szCs w:val="18"/>
                <w:lang w:eastAsia="it-IT"/>
              </w:rPr>
            </w:pPr>
            <w:r w:rsidRPr="00A2076A">
              <w:rPr>
                <w:sz w:val="14"/>
                <w:szCs w:val="18"/>
                <w:lang w:eastAsia="it-IT"/>
              </w:rPr>
              <w:t>1630</w:t>
            </w:r>
          </w:p>
        </w:tc>
      </w:tr>
      <w:tr w:rsidR="00A2076A" w:rsidRPr="00A2076A" w14:paraId="32FB7CB5"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7759470E" w14:textId="77777777" w:rsidR="00A2076A" w:rsidRPr="00A2076A" w:rsidRDefault="00A2076A" w:rsidP="00A2076A">
            <w:pPr>
              <w:spacing w:line="240" w:lineRule="auto"/>
              <w:jc w:val="left"/>
              <w:rPr>
                <w:sz w:val="14"/>
                <w:szCs w:val="18"/>
                <w:lang w:eastAsia="it-IT"/>
              </w:rPr>
            </w:pPr>
            <w:r w:rsidRPr="00A2076A">
              <w:rPr>
                <w:sz w:val="14"/>
                <w:szCs w:val="18"/>
                <w:lang w:eastAsia="it-IT"/>
              </w:rPr>
              <w:t>Ridge</w:t>
            </w:r>
          </w:p>
        </w:tc>
        <w:tc>
          <w:tcPr>
            <w:tcW w:w="810" w:type="dxa"/>
            <w:tcBorders>
              <w:top w:val="nil"/>
              <w:left w:val="nil"/>
              <w:bottom w:val="single" w:sz="4" w:space="0" w:color="auto"/>
              <w:right w:val="single" w:sz="4" w:space="0" w:color="auto"/>
            </w:tcBorders>
            <w:shd w:val="clear" w:color="auto" w:fill="auto"/>
            <w:noWrap/>
            <w:vAlign w:val="bottom"/>
            <w:hideMark/>
          </w:tcPr>
          <w:p w14:paraId="3707D335" w14:textId="77777777" w:rsidR="00A2076A" w:rsidRPr="00A2076A" w:rsidRDefault="00A2076A" w:rsidP="00A2076A">
            <w:pPr>
              <w:spacing w:line="240" w:lineRule="auto"/>
              <w:jc w:val="left"/>
              <w:rPr>
                <w:sz w:val="14"/>
                <w:szCs w:val="18"/>
                <w:lang w:eastAsia="it-IT"/>
              </w:rPr>
            </w:pPr>
            <w:r w:rsidRPr="00A2076A">
              <w:rPr>
                <w:sz w:val="14"/>
                <w:szCs w:val="18"/>
                <w:lang w:eastAsia="it-IT"/>
              </w:rPr>
              <w:t>LASSO</w:t>
            </w:r>
          </w:p>
        </w:tc>
        <w:tc>
          <w:tcPr>
            <w:tcW w:w="1170" w:type="dxa"/>
            <w:tcBorders>
              <w:top w:val="nil"/>
              <w:left w:val="nil"/>
              <w:bottom w:val="single" w:sz="4" w:space="0" w:color="auto"/>
              <w:right w:val="single" w:sz="4" w:space="0" w:color="auto"/>
            </w:tcBorders>
            <w:shd w:val="clear" w:color="auto" w:fill="auto"/>
            <w:noWrap/>
            <w:vAlign w:val="bottom"/>
            <w:hideMark/>
          </w:tcPr>
          <w:p w14:paraId="423E5A1E" w14:textId="77777777" w:rsidR="00A2076A" w:rsidRPr="00A2076A" w:rsidRDefault="00A2076A" w:rsidP="00A2076A">
            <w:pPr>
              <w:spacing w:line="240" w:lineRule="auto"/>
              <w:jc w:val="right"/>
              <w:rPr>
                <w:sz w:val="14"/>
                <w:szCs w:val="18"/>
                <w:lang w:eastAsia="it-IT"/>
              </w:rPr>
            </w:pPr>
            <w:r w:rsidRPr="00A2076A">
              <w:rPr>
                <w:sz w:val="14"/>
                <w:szCs w:val="18"/>
                <w:lang w:eastAsia="it-IT"/>
              </w:rPr>
              <w:t>1658</w:t>
            </w:r>
          </w:p>
        </w:tc>
        <w:tc>
          <w:tcPr>
            <w:tcW w:w="1083" w:type="dxa"/>
            <w:tcBorders>
              <w:top w:val="nil"/>
              <w:left w:val="nil"/>
              <w:bottom w:val="single" w:sz="4" w:space="0" w:color="auto"/>
              <w:right w:val="single" w:sz="4" w:space="0" w:color="auto"/>
            </w:tcBorders>
            <w:shd w:val="clear" w:color="auto" w:fill="auto"/>
            <w:noWrap/>
            <w:vAlign w:val="bottom"/>
            <w:hideMark/>
          </w:tcPr>
          <w:p w14:paraId="6D13FDC6" w14:textId="77777777" w:rsidR="00A2076A" w:rsidRPr="00A2076A" w:rsidRDefault="00A2076A" w:rsidP="00A2076A">
            <w:pPr>
              <w:spacing w:line="240" w:lineRule="auto"/>
              <w:jc w:val="right"/>
              <w:rPr>
                <w:sz w:val="14"/>
                <w:szCs w:val="18"/>
                <w:lang w:eastAsia="it-IT"/>
              </w:rPr>
            </w:pPr>
            <w:r w:rsidRPr="00A2076A">
              <w:rPr>
                <w:sz w:val="14"/>
                <w:szCs w:val="18"/>
                <w:lang w:eastAsia="it-IT"/>
              </w:rPr>
              <w:t>1644</w:t>
            </w:r>
          </w:p>
        </w:tc>
      </w:tr>
      <w:tr w:rsidR="00A2076A" w:rsidRPr="00A2076A" w14:paraId="254DA15A"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74EBF541" w14:textId="77777777" w:rsidR="00A2076A" w:rsidRPr="00A2076A" w:rsidRDefault="00A2076A" w:rsidP="00A2076A">
            <w:pPr>
              <w:spacing w:line="240" w:lineRule="auto"/>
              <w:jc w:val="left"/>
              <w:rPr>
                <w:sz w:val="14"/>
                <w:szCs w:val="18"/>
                <w:lang w:eastAsia="it-IT"/>
              </w:rPr>
            </w:pPr>
            <w:r w:rsidRPr="00A2076A">
              <w:rPr>
                <w:sz w:val="14"/>
                <w:szCs w:val="18"/>
                <w:lang w:eastAsia="it-IT"/>
              </w:rPr>
              <w:t>Extra Tree Regressor</w:t>
            </w:r>
          </w:p>
        </w:tc>
        <w:tc>
          <w:tcPr>
            <w:tcW w:w="810" w:type="dxa"/>
            <w:tcBorders>
              <w:top w:val="nil"/>
              <w:left w:val="nil"/>
              <w:bottom w:val="single" w:sz="4" w:space="0" w:color="auto"/>
              <w:right w:val="single" w:sz="4" w:space="0" w:color="auto"/>
            </w:tcBorders>
            <w:shd w:val="clear" w:color="auto" w:fill="auto"/>
            <w:noWrap/>
            <w:vAlign w:val="bottom"/>
            <w:hideMark/>
          </w:tcPr>
          <w:p w14:paraId="1B2CC616" w14:textId="77777777" w:rsidR="00A2076A" w:rsidRPr="00A2076A" w:rsidRDefault="00A2076A" w:rsidP="00A2076A">
            <w:pPr>
              <w:spacing w:line="240" w:lineRule="auto"/>
              <w:jc w:val="left"/>
              <w:rPr>
                <w:sz w:val="14"/>
                <w:szCs w:val="18"/>
                <w:lang w:eastAsia="it-IT"/>
              </w:rPr>
            </w:pPr>
            <w:proofErr w:type="spellStart"/>
            <w:r w:rsidRPr="00A2076A">
              <w:rPr>
                <w:sz w:val="14"/>
                <w:szCs w:val="18"/>
                <w:lang w:eastAsia="it-IT"/>
              </w:rPr>
              <w:t>Etree</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1FB7FD0E" w14:textId="77777777" w:rsidR="00A2076A" w:rsidRPr="00A2076A" w:rsidRDefault="00A2076A" w:rsidP="00A2076A">
            <w:pPr>
              <w:spacing w:line="240" w:lineRule="auto"/>
              <w:jc w:val="right"/>
              <w:rPr>
                <w:sz w:val="14"/>
                <w:szCs w:val="18"/>
                <w:lang w:eastAsia="it-IT"/>
              </w:rPr>
            </w:pPr>
            <w:r w:rsidRPr="00A2076A">
              <w:rPr>
                <w:sz w:val="14"/>
                <w:szCs w:val="18"/>
                <w:lang w:eastAsia="it-IT"/>
              </w:rPr>
              <w:t>1638</w:t>
            </w:r>
          </w:p>
        </w:tc>
        <w:tc>
          <w:tcPr>
            <w:tcW w:w="1083" w:type="dxa"/>
            <w:tcBorders>
              <w:top w:val="nil"/>
              <w:left w:val="nil"/>
              <w:bottom w:val="single" w:sz="4" w:space="0" w:color="auto"/>
              <w:right w:val="single" w:sz="4" w:space="0" w:color="auto"/>
            </w:tcBorders>
            <w:shd w:val="clear" w:color="auto" w:fill="auto"/>
            <w:noWrap/>
            <w:vAlign w:val="bottom"/>
            <w:hideMark/>
          </w:tcPr>
          <w:p w14:paraId="7073CB5D" w14:textId="77777777" w:rsidR="00A2076A" w:rsidRPr="00A2076A" w:rsidRDefault="00A2076A" w:rsidP="00A2076A">
            <w:pPr>
              <w:spacing w:line="240" w:lineRule="auto"/>
              <w:jc w:val="right"/>
              <w:rPr>
                <w:sz w:val="14"/>
                <w:szCs w:val="18"/>
                <w:lang w:eastAsia="it-IT"/>
              </w:rPr>
            </w:pPr>
            <w:r w:rsidRPr="00A2076A">
              <w:rPr>
                <w:sz w:val="14"/>
                <w:szCs w:val="18"/>
                <w:lang w:eastAsia="it-IT"/>
              </w:rPr>
              <w:t>1644</w:t>
            </w:r>
          </w:p>
        </w:tc>
      </w:tr>
      <w:tr w:rsidR="00A2076A" w:rsidRPr="00A2076A" w14:paraId="2DAC07C6"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2E33C932" w14:textId="77777777" w:rsidR="00A2076A" w:rsidRPr="00A2076A" w:rsidRDefault="00A2076A" w:rsidP="00A2076A">
            <w:pPr>
              <w:spacing w:line="240" w:lineRule="auto"/>
              <w:jc w:val="left"/>
              <w:rPr>
                <w:sz w:val="14"/>
                <w:szCs w:val="18"/>
                <w:lang w:eastAsia="it-IT"/>
              </w:rPr>
            </w:pPr>
            <w:r w:rsidRPr="00A2076A">
              <w:rPr>
                <w:sz w:val="14"/>
                <w:szCs w:val="18"/>
                <w:lang w:eastAsia="it-IT"/>
              </w:rPr>
              <w:t>Lasso</w:t>
            </w:r>
          </w:p>
        </w:tc>
        <w:tc>
          <w:tcPr>
            <w:tcW w:w="810" w:type="dxa"/>
            <w:tcBorders>
              <w:top w:val="nil"/>
              <w:left w:val="nil"/>
              <w:bottom w:val="single" w:sz="4" w:space="0" w:color="auto"/>
              <w:right w:val="single" w:sz="4" w:space="0" w:color="auto"/>
            </w:tcBorders>
            <w:shd w:val="clear" w:color="auto" w:fill="auto"/>
            <w:noWrap/>
            <w:vAlign w:val="bottom"/>
            <w:hideMark/>
          </w:tcPr>
          <w:p w14:paraId="13BA524B" w14:textId="77777777" w:rsidR="00A2076A" w:rsidRPr="00A2076A" w:rsidRDefault="00A2076A" w:rsidP="00A2076A">
            <w:pPr>
              <w:spacing w:line="240" w:lineRule="auto"/>
              <w:jc w:val="left"/>
              <w:rPr>
                <w:sz w:val="14"/>
                <w:szCs w:val="18"/>
                <w:lang w:eastAsia="it-IT"/>
              </w:rPr>
            </w:pPr>
            <w:r w:rsidRPr="00A2076A">
              <w:rPr>
                <w:sz w:val="14"/>
                <w:szCs w:val="18"/>
                <w:lang w:eastAsia="it-IT"/>
              </w:rPr>
              <w:t>RR</w:t>
            </w:r>
          </w:p>
        </w:tc>
        <w:tc>
          <w:tcPr>
            <w:tcW w:w="1170" w:type="dxa"/>
            <w:tcBorders>
              <w:top w:val="nil"/>
              <w:left w:val="nil"/>
              <w:bottom w:val="single" w:sz="4" w:space="0" w:color="auto"/>
              <w:right w:val="single" w:sz="4" w:space="0" w:color="auto"/>
            </w:tcBorders>
            <w:shd w:val="clear" w:color="auto" w:fill="auto"/>
            <w:noWrap/>
            <w:vAlign w:val="bottom"/>
            <w:hideMark/>
          </w:tcPr>
          <w:p w14:paraId="6DF3B387" w14:textId="77777777" w:rsidR="00A2076A" w:rsidRPr="00A2076A" w:rsidRDefault="00A2076A" w:rsidP="00A2076A">
            <w:pPr>
              <w:spacing w:line="240" w:lineRule="auto"/>
              <w:jc w:val="right"/>
              <w:rPr>
                <w:sz w:val="14"/>
                <w:szCs w:val="18"/>
                <w:lang w:eastAsia="it-IT"/>
              </w:rPr>
            </w:pPr>
            <w:r w:rsidRPr="00A2076A">
              <w:rPr>
                <w:sz w:val="14"/>
                <w:szCs w:val="18"/>
                <w:lang w:eastAsia="it-IT"/>
              </w:rPr>
              <w:t>1660</w:t>
            </w:r>
          </w:p>
        </w:tc>
        <w:tc>
          <w:tcPr>
            <w:tcW w:w="1083" w:type="dxa"/>
            <w:tcBorders>
              <w:top w:val="nil"/>
              <w:left w:val="nil"/>
              <w:bottom w:val="single" w:sz="4" w:space="0" w:color="auto"/>
              <w:right w:val="single" w:sz="4" w:space="0" w:color="auto"/>
            </w:tcBorders>
            <w:shd w:val="clear" w:color="auto" w:fill="auto"/>
            <w:noWrap/>
            <w:vAlign w:val="bottom"/>
            <w:hideMark/>
          </w:tcPr>
          <w:p w14:paraId="393B294B" w14:textId="77777777" w:rsidR="00A2076A" w:rsidRPr="00A2076A" w:rsidRDefault="00A2076A" w:rsidP="00A2076A">
            <w:pPr>
              <w:spacing w:line="240" w:lineRule="auto"/>
              <w:jc w:val="right"/>
              <w:rPr>
                <w:sz w:val="14"/>
                <w:szCs w:val="18"/>
                <w:lang w:eastAsia="it-IT"/>
              </w:rPr>
            </w:pPr>
            <w:r w:rsidRPr="00A2076A">
              <w:rPr>
                <w:sz w:val="14"/>
                <w:szCs w:val="18"/>
                <w:lang w:eastAsia="it-IT"/>
              </w:rPr>
              <w:t>1646</w:t>
            </w:r>
          </w:p>
        </w:tc>
      </w:tr>
      <w:tr w:rsidR="00A2076A" w:rsidRPr="00A2076A" w14:paraId="7DF942C6"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3BB3157D" w14:textId="77777777" w:rsidR="00A2076A" w:rsidRPr="00A2076A" w:rsidRDefault="00A2076A" w:rsidP="00A2076A">
            <w:pPr>
              <w:spacing w:line="240" w:lineRule="auto"/>
              <w:jc w:val="left"/>
              <w:rPr>
                <w:sz w:val="14"/>
                <w:szCs w:val="18"/>
                <w:lang w:eastAsia="it-IT"/>
              </w:rPr>
            </w:pPr>
            <w:r w:rsidRPr="00A2076A">
              <w:rPr>
                <w:sz w:val="14"/>
                <w:szCs w:val="18"/>
                <w:lang w:eastAsia="it-IT"/>
              </w:rPr>
              <w:t>Linear Regression</w:t>
            </w:r>
          </w:p>
        </w:tc>
        <w:tc>
          <w:tcPr>
            <w:tcW w:w="810" w:type="dxa"/>
            <w:tcBorders>
              <w:top w:val="nil"/>
              <w:left w:val="nil"/>
              <w:bottom w:val="single" w:sz="4" w:space="0" w:color="auto"/>
              <w:right w:val="single" w:sz="4" w:space="0" w:color="auto"/>
            </w:tcBorders>
            <w:shd w:val="clear" w:color="auto" w:fill="auto"/>
            <w:noWrap/>
            <w:vAlign w:val="bottom"/>
            <w:hideMark/>
          </w:tcPr>
          <w:p w14:paraId="604C3F17" w14:textId="77777777" w:rsidR="00A2076A" w:rsidRPr="00A2076A" w:rsidRDefault="00A2076A" w:rsidP="00A2076A">
            <w:pPr>
              <w:spacing w:line="240" w:lineRule="auto"/>
              <w:jc w:val="left"/>
              <w:rPr>
                <w:sz w:val="14"/>
                <w:szCs w:val="18"/>
                <w:lang w:eastAsia="it-IT"/>
              </w:rPr>
            </w:pPr>
            <w:r w:rsidRPr="00A2076A">
              <w:rPr>
                <w:sz w:val="14"/>
                <w:szCs w:val="18"/>
                <w:lang w:eastAsia="it-IT"/>
              </w:rPr>
              <w:t>LR</w:t>
            </w:r>
          </w:p>
        </w:tc>
        <w:tc>
          <w:tcPr>
            <w:tcW w:w="1170" w:type="dxa"/>
            <w:tcBorders>
              <w:top w:val="nil"/>
              <w:left w:val="nil"/>
              <w:bottom w:val="single" w:sz="4" w:space="0" w:color="auto"/>
              <w:right w:val="single" w:sz="4" w:space="0" w:color="auto"/>
            </w:tcBorders>
            <w:shd w:val="clear" w:color="auto" w:fill="auto"/>
            <w:noWrap/>
            <w:vAlign w:val="bottom"/>
            <w:hideMark/>
          </w:tcPr>
          <w:p w14:paraId="681D37A9" w14:textId="77777777" w:rsidR="00A2076A" w:rsidRPr="00A2076A" w:rsidRDefault="00A2076A" w:rsidP="00A2076A">
            <w:pPr>
              <w:spacing w:line="240" w:lineRule="auto"/>
              <w:jc w:val="right"/>
              <w:rPr>
                <w:sz w:val="14"/>
                <w:szCs w:val="18"/>
                <w:lang w:eastAsia="it-IT"/>
              </w:rPr>
            </w:pPr>
            <w:r w:rsidRPr="00A2076A">
              <w:rPr>
                <w:sz w:val="14"/>
                <w:szCs w:val="18"/>
                <w:lang w:eastAsia="it-IT"/>
              </w:rPr>
              <w:t>1662</w:t>
            </w:r>
          </w:p>
        </w:tc>
        <w:tc>
          <w:tcPr>
            <w:tcW w:w="1083" w:type="dxa"/>
            <w:tcBorders>
              <w:top w:val="nil"/>
              <w:left w:val="nil"/>
              <w:bottom w:val="single" w:sz="4" w:space="0" w:color="auto"/>
              <w:right w:val="single" w:sz="4" w:space="0" w:color="auto"/>
            </w:tcBorders>
            <w:shd w:val="clear" w:color="auto" w:fill="auto"/>
            <w:noWrap/>
            <w:vAlign w:val="bottom"/>
            <w:hideMark/>
          </w:tcPr>
          <w:p w14:paraId="43ED3439" w14:textId="77777777" w:rsidR="00A2076A" w:rsidRPr="00A2076A" w:rsidRDefault="00A2076A" w:rsidP="00A2076A">
            <w:pPr>
              <w:spacing w:line="240" w:lineRule="auto"/>
              <w:jc w:val="right"/>
              <w:rPr>
                <w:sz w:val="14"/>
                <w:szCs w:val="18"/>
                <w:lang w:eastAsia="it-IT"/>
              </w:rPr>
            </w:pPr>
            <w:r w:rsidRPr="00A2076A">
              <w:rPr>
                <w:sz w:val="14"/>
                <w:szCs w:val="18"/>
                <w:lang w:eastAsia="it-IT"/>
              </w:rPr>
              <w:t>1648</w:t>
            </w:r>
          </w:p>
        </w:tc>
      </w:tr>
      <w:tr w:rsidR="00A2076A" w:rsidRPr="00A2076A" w14:paraId="261D1F06"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5E839E7D" w14:textId="77777777" w:rsidR="00A2076A" w:rsidRPr="00A2076A" w:rsidRDefault="00A2076A" w:rsidP="00A2076A">
            <w:pPr>
              <w:spacing w:line="240" w:lineRule="auto"/>
              <w:jc w:val="left"/>
              <w:rPr>
                <w:sz w:val="14"/>
                <w:szCs w:val="18"/>
                <w:lang w:eastAsia="it-IT"/>
              </w:rPr>
            </w:pPr>
            <w:r w:rsidRPr="00A2076A">
              <w:rPr>
                <w:sz w:val="14"/>
                <w:szCs w:val="18"/>
                <w:lang w:eastAsia="it-IT"/>
              </w:rPr>
              <w:t>Radom Forest Regressor</w:t>
            </w:r>
          </w:p>
        </w:tc>
        <w:tc>
          <w:tcPr>
            <w:tcW w:w="810" w:type="dxa"/>
            <w:tcBorders>
              <w:top w:val="nil"/>
              <w:left w:val="nil"/>
              <w:bottom w:val="single" w:sz="4" w:space="0" w:color="auto"/>
              <w:right w:val="single" w:sz="4" w:space="0" w:color="auto"/>
            </w:tcBorders>
            <w:shd w:val="clear" w:color="auto" w:fill="auto"/>
            <w:noWrap/>
            <w:vAlign w:val="bottom"/>
            <w:hideMark/>
          </w:tcPr>
          <w:p w14:paraId="7A640549" w14:textId="77777777" w:rsidR="00A2076A" w:rsidRPr="00A2076A" w:rsidRDefault="00A2076A" w:rsidP="00A2076A">
            <w:pPr>
              <w:spacing w:line="240" w:lineRule="auto"/>
              <w:jc w:val="left"/>
              <w:rPr>
                <w:sz w:val="14"/>
                <w:szCs w:val="18"/>
                <w:lang w:eastAsia="it-IT"/>
              </w:rPr>
            </w:pPr>
            <w:r w:rsidRPr="00A2076A">
              <w:rPr>
                <w:sz w:val="14"/>
                <w:szCs w:val="18"/>
                <w:lang w:eastAsia="it-IT"/>
              </w:rPr>
              <w:t>RF</w:t>
            </w:r>
          </w:p>
        </w:tc>
        <w:tc>
          <w:tcPr>
            <w:tcW w:w="1170" w:type="dxa"/>
            <w:tcBorders>
              <w:top w:val="nil"/>
              <w:left w:val="nil"/>
              <w:bottom w:val="single" w:sz="4" w:space="0" w:color="auto"/>
              <w:right w:val="single" w:sz="4" w:space="0" w:color="auto"/>
            </w:tcBorders>
            <w:shd w:val="clear" w:color="auto" w:fill="auto"/>
            <w:noWrap/>
            <w:vAlign w:val="bottom"/>
            <w:hideMark/>
          </w:tcPr>
          <w:p w14:paraId="6A2BC697" w14:textId="77777777" w:rsidR="00A2076A" w:rsidRPr="00A2076A" w:rsidRDefault="00A2076A" w:rsidP="00A2076A">
            <w:pPr>
              <w:spacing w:line="240" w:lineRule="auto"/>
              <w:jc w:val="right"/>
              <w:rPr>
                <w:sz w:val="14"/>
                <w:szCs w:val="18"/>
                <w:lang w:eastAsia="it-IT"/>
              </w:rPr>
            </w:pPr>
            <w:r w:rsidRPr="00A2076A">
              <w:rPr>
                <w:sz w:val="14"/>
                <w:szCs w:val="18"/>
                <w:lang w:eastAsia="it-IT"/>
              </w:rPr>
              <w:t>1654</w:t>
            </w:r>
          </w:p>
        </w:tc>
        <w:tc>
          <w:tcPr>
            <w:tcW w:w="1083" w:type="dxa"/>
            <w:tcBorders>
              <w:top w:val="nil"/>
              <w:left w:val="nil"/>
              <w:bottom w:val="single" w:sz="4" w:space="0" w:color="auto"/>
              <w:right w:val="single" w:sz="4" w:space="0" w:color="auto"/>
            </w:tcBorders>
            <w:shd w:val="clear" w:color="auto" w:fill="auto"/>
            <w:noWrap/>
            <w:vAlign w:val="bottom"/>
            <w:hideMark/>
          </w:tcPr>
          <w:p w14:paraId="2C6E7F79" w14:textId="77777777" w:rsidR="00A2076A" w:rsidRPr="00A2076A" w:rsidRDefault="00A2076A" w:rsidP="00A2076A">
            <w:pPr>
              <w:spacing w:line="240" w:lineRule="auto"/>
              <w:jc w:val="right"/>
              <w:rPr>
                <w:sz w:val="14"/>
                <w:szCs w:val="18"/>
                <w:lang w:eastAsia="it-IT"/>
              </w:rPr>
            </w:pPr>
            <w:r w:rsidRPr="00A2076A">
              <w:rPr>
                <w:sz w:val="14"/>
                <w:szCs w:val="18"/>
                <w:lang w:eastAsia="it-IT"/>
              </w:rPr>
              <w:t>1660</w:t>
            </w:r>
          </w:p>
        </w:tc>
      </w:tr>
      <w:tr w:rsidR="00A2076A" w:rsidRPr="00A2076A" w14:paraId="1CCA1096"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463BE965" w14:textId="77777777" w:rsidR="00A2076A" w:rsidRPr="00A2076A" w:rsidRDefault="00A2076A" w:rsidP="00A2076A">
            <w:pPr>
              <w:spacing w:line="240" w:lineRule="auto"/>
              <w:jc w:val="left"/>
              <w:rPr>
                <w:sz w:val="14"/>
                <w:szCs w:val="18"/>
                <w:lang w:eastAsia="it-IT"/>
              </w:rPr>
            </w:pPr>
            <w:proofErr w:type="spellStart"/>
            <w:r w:rsidRPr="00A2076A">
              <w:rPr>
                <w:sz w:val="14"/>
                <w:szCs w:val="18"/>
                <w:lang w:eastAsia="it-IT"/>
              </w:rPr>
              <w:t>ElasticNet</w:t>
            </w:r>
            <w:proofErr w:type="spellEnd"/>
          </w:p>
        </w:tc>
        <w:tc>
          <w:tcPr>
            <w:tcW w:w="810" w:type="dxa"/>
            <w:tcBorders>
              <w:top w:val="nil"/>
              <w:left w:val="nil"/>
              <w:bottom w:val="single" w:sz="4" w:space="0" w:color="auto"/>
              <w:right w:val="single" w:sz="4" w:space="0" w:color="auto"/>
            </w:tcBorders>
            <w:shd w:val="clear" w:color="auto" w:fill="auto"/>
            <w:noWrap/>
            <w:vAlign w:val="bottom"/>
            <w:hideMark/>
          </w:tcPr>
          <w:p w14:paraId="037594B9" w14:textId="77777777" w:rsidR="00A2076A" w:rsidRPr="00A2076A" w:rsidRDefault="00A2076A" w:rsidP="00A2076A">
            <w:pPr>
              <w:spacing w:line="240" w:lineRule="auto"/>
              <w:jc w:val="left"/>
              <w:rPr>
                <w:sz w:val="14"/>
                <w:szCs w:val="18"/>
                <w:lang w:eastAsia="it-IT"/>
              </w:rPr>
            </w:pPr>
            <w:r w:rsidRPr="00A2076A">
              <w:rPr>
                <w:sz w:val="14"/>
                <w:szCs w:val="18"/>
                <w:lang w:eastAsia="it-IT"/>
              </w:rPr>
              <w:t>EN</w:t>
            </w:r>
          </w:p>
        </w:tc>
        <w:tc>
          <w:tcPr>
            <w:tcW w:w="1170" w:type="dxa"/>
            <w:tcBorders>
              <w:top w:val="nil"/>
              <w:left w:val="nil"/>
              <w:bottom w:val="single" w:sz="4" w:space="0" w:color="auto"/>
              <w:right w:val="single" w:sz="4" w:space="0" w:color="auto"/>
            </w:tcBorders>
            <w:shd w:val="clear" w:color="auto" w:fill="auto"/>
            <w:noWrap/>
            <w:vAlign w:val="bottom"/>
            <w:hideMark/>
          </w:tcPr>
          <w:p w14:paraId="50D72631" w14:textId="77777777" w:rsidR="00A2076A" w:rsidRPr="00A2076A" w:rsidRDefault="00A2076A" w:rsidP="00A2076A">
            <w:pPr>
              <w:spacing w:line="240" w:lineRule="auto"/>
              <w:jc w:val="right"/>
              <w:rPr>
                <w:sz w:val="14"/>
                <w:szCs w:val="18"/>
                <w:lang w:eastAsia="it-IT"/>
              </w:rPr>
            </w:pPr>
            <w:r w:rsidRPr="00A2076A">
              <w:rPr>
                <w:sz w:val="14"/>
                <w:szCs w:val="18"/>
                <w:lang w:eastAsia="it-IT"/>
              </w:rPr>
              <w:t>1685</w:t>
            </w:r>
          </w:p>
        </w:tc>
        <w:tc>
          <w:tcPr>
            <w:tcW w:w="1083" w:type="dxa"/>
            <w:tcBorders>
              <w:top w:val="nil"/>
              <w:left w:val="nil"/>
              <w:bottom w:val="single" w:sz="4" w:space="0" w:color="auto"/>
              <w:right w:val="single" w:sz="4" w:space="0" w:color="auto"/>
            </w:tcBorders>
            <w:shd w:val="clear" w:color="auto" w:fill="auto"/>
            <w:noWrap/>
            <w:vAlign w:val="bottom"/>
            <w:hideMark/>
          </w:tcPr>
          <w:p w14:paraId="68E10D59" w14:textId="77777777" w:rsidR="00A2076A" w:rsidRPr="00A2076A" w:rsidRDefault="00A2076A" w:rsidP="00A2076A">
            <w:pPr>
              <w:spacing w:line="240" w:lineRule="auto"/>
              <w:jc w:val="right"/>
              <w:rPr>
                <w:sz w:val="14"/>
                <w:szCs w:val="18"/>
                <w:lang w:eastAsia="it-IT"/>
              </w:rPr>
            </w:pPr>
            <w:r w:rsidRPr="00A2076A">
              <w:rPr>
                <w:sz w:val="14"/>
                <w:szCs w:val="18"/>
                <w:lang w:eastAsia="it-IT"/>
              </w:rPr>
              <w:t>1681</w:t>
            </w:r>
          </w:p>
        </w:tc>
      </w:tr>
      <w:tr w:rsidR="00A2076A" w:rsidRPr="00A2076A" w14:paraId="358A9B87"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0EEB0AA2" w14:textId="77777777" w:rsidR="00A2076A" w:rsidRPr="00A2076A" w:rsidRDefault="00A2076A" w:rsidP="00A2076A">
            <w:pPr>
              <w:spacing w:line="240" w:lineRule="auto"/>
              <w:jc w:val="left"/>
              <w:rPr>
                <w:sz w:val="14"/>
                <w:szCs w:val="18"/>
                <w:lang w:eastAsia="it-IT"/>
              </w:rPr>
            </w:pPr>
            <w:r w:rsidRPr="00A2076A">
              <w:rPr>
                <w:sz w:val="14"/>
                <w:szCs w:val="18"/>
                <w:lang w:eastAsia="it-IT"/>
              </w:rPr>
              <w:t>Deep Learning NN Reg.</w:t>
            </w:r>
          </w:p>
        </w:tc>
        <w:tc>
          <w:tcPr>
            <w:tcW w:w="810" w:type="dxa"/>
            <w:tcBorders>
              <w:top w:val="nil"/>
              <w:left w:val="nil"/>
              <w:bottom w:val="single" w:sz="4" w:space="0" w:color="auto"/>
              <w:right w:val="single" w:sz="4" w:space="0" w:color="auto"/>
            </w:tcBorders>
            <w:shd w:val="clear" w:color="auto" w:fill="auto"/>
            <w:noWrap/>
            <w:vAlign w:val="bottom"/>
            <w:hideMark/>
          </w:tcPr>
          <w:p w14:paraId="6A03AEE8" w14:textId="77777777" w:rsidR="00A2076A" w:rsidRPr="00A2076A" w:rsidRDefault="00A2076A" w:rsidP="00A2076A">
            <w:pPr>
              <w:spacing w:line="240" w:lineRule="auto"/>
              <w:jc w:val="left"/>
              <w:rPr>
                <w:sz w:val="14"/>
                <w:szCs w:val="18"/>
                <w:lang w:eastAsia="it-IT"/>
              </w:rPr>
            </w:pPr>
            <w:r w:rsidRPr="00A2076A">
              <w:rPr>
                <w:sz w:val="14"/>
                <w:szCs w:val="18"/>
                <w:lang w:eastAsia="it-IT"/>
              </w:rPr>
              <w:t>DL</w:t>
            </w:r>
          </w:p>
        </w:tc>
        <w:tc>
          <w:tcPr>
            <w:tcW w:w="1170" w:type="dxa"/>
            <w:tcBorders>
              <w:top w:val="nil"/>
              <w:left w:val="nil"/>
              <w:bottom w:val="single" w:sz="4" w:space="0" w:color="auto"/>
              <w:right w:val="single" w:sz="4" w:space="0" w:color="auto"/>
            </w:tcBorders>
            <w:shd w:val="clear" w:color="auto" w:fill="auto"/>
            <w:noWrap/>
            <w:vAlign w:val="bottom"/>
            <w:hideMark/>
          </w:tcPr>
          <w:p w14:paraId="2A59F41E" w14:textId="77777777" w:rsidR="00A2076A" w:rsidRPr="00A2076A" w:rsidRDefault="00A2076A" w:rsidP="00A2076A">
            <w:pPr>
              <w:spacing w:line="240" w:lineRule="auto"/>
              <w:jc w:val="right"/>
              <w:rPr>
                <w:sz w:val="14"/>
                <w:szCs w:val="18"/>
                <w:lang w:eastAsia="it-IT"/>
              </w:rPr>
            </w:pPr>
            <w:r w:rsidRPr="00A2076A">
              <w:rPr>
                <w:sz w:val="14"/>
                <w:szCs w:val="18"/>
                <w:lang w:eastAsia="it-IT"/>
              </w:rPr>
              <w:t>1699</w:t>
            </w:r>
          </w:p>
        </w:tc>
        <w:tc>
          <w:tcPr>
            <w:tcW w:w="1083" w:type="dxa"/>
            <w:tcBorders>
              <w:top w:val="nil"/>
              <w:left w:val="nil"/>
              <w:bottom w:val="single" w:sz="4" w:space="0" w:color="auto"/>
              <w:right w:val="single" w:sz="4" w:space="0" w:color="auto"/>
            </w:tcBorders>
            <w:shd w:val="clear" w:color="auto" w:fill="auto"/>
            <w:noWrap/>
            <w:vAlign w:val="bottom"/>
            <w:hideMark/>
          </w:tcPr>
          <w:p w14:paraId="57F6E3B6" w14:textId="77777777" w:rsidR="00A2076A" w:rsidRPr="00A2076A" w:rsidRDefault="00A2076A" w:rsidP="00A2076A">
            <w:pPr>
              <w:spacing w:line="240" w:lineRule="auto"/>
              <w:jc w:val="right"/>
              <w:rPr>
                <w:sz w:val="14"/>
                <w:szCs w:val="18"/>
                <w:lang w:eastAsia="it-IT"/>
              </w:rPr>
            </w:pPr>
            <w:r w:rsidRPr="00A2076A">
              <w:rPr>
                <w:sz w:val="14"/>
                <w:szCs w:val="18"/>
                <w:lang w:eastAsia="it-IT"/>
              </w:rPr>
              <w:t>1716</w:t>
            </w:r>
          </w:p>
        </w:tc>
      </w:tr>
      <w:tr w:rsidR="00A2076A" w:rsidRPr="00A2076A" w14:paraId="4569931D"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217D5ECA" w14:textId="77777777" w:rsidR="00A2076A" w:rsidRPr="00A2076A" w:rsidRDefault="00A2076A" w:rsidP="00A2076A">
            <w:pPr>
              <w:spacing w:line="240" w:lineRule="auto"/>
              <w:jc w:val="left"/>
              <w:rPr>
                <w:sz w:val="14"/>
                <w:szCs w:val="18"/>
                <w:lang w:eastAsia="it-IT"/>
              </w:rPr>
            </w:pPr>
            <w:r w:rsidRPr="00A2076A">
              <w:rPr>
                <w:sz w:val="14"/>
                <w:szCs w:val="18"/>
                <w:lang w:eastAsia="it-IT"/>
              </w:rPr>
              <w:t>Adaptive Boosting Reg.</w:t>
            </w:r>
          </w:p>
        </w:tc>
        <w:tc>
          <w:tcPr>
            <w:tcW w:w="810" w:type="dxa"/>
            <w:tcBorders>
              <w:top w:val="nil"/>
              <w:left w:val="nil"/>
              <w:bottom w:val="single" w:sz="4" w:space="0" w:color="auto"/>
              <w:right w:val="single" w:sz="4" w:space="0" w:color="auto"/>
            </w:tcBorders>
            <w:shd w:val="clear" w:color="auto" w:fill="auto"/>
            <w:noWrap/>
            <w:vAlign w:val="bottom"/>
            <w:hideMark/>
          </w:tcPr>
          <w:p w14:paraId="61AA2F91" w14:textId="77777777" w:rsidR="00A2076A" w:rsidRPr="00A2076A" w:rsidRDefault="00A2076A" w:rsidP="00A2076A">
            <w:pPr>
              <w:spacing w:line="240" w:lineRule="auto"/>
              <w:jc w:val="left"/>
              <w:rPr>
                <w:sz w:val="14"/>
                <w:szCs w:val="18"/>
                <w:lang w:eastAsia="it-IT"/>
              </w:rPr>
            </w:pPr>
            <w:r w:rsidRPr="00A2076A">
              <w:rPr>
                <w:sz w:val="14"/>
                <w:szCs w:val="18"/>
                <w:lang w:eastAsia="it-IT"/>
              </w:rPr>
              <w:t>ABM</w:t>
            </w:r>
          </w:p>
        </w:tc>
        <w:tc>
          <w:tcPr>
            <w:tcW w:w="1170" w:type="dxa"/>
            <w:tcBorders>
              <w:top w:val="nil"/>
              <w:left w:val="nil"/>
              <w:bottom w:val="single" w:sz="4" w:space="0" w:color="auto"/>
              <w:right w:val="single" w:sz="4" w:space="0" w:color="auto"/>
            </w:tcBorders>
            <w:shd w:val="clear" w:color="auto" w:fill="auto"/>
            <w:noWrap/>
            <w:vAlign w:val="bottom"/>
            <w:hideMark/>
          </w:tcPr>
          <w:p w14:paraId="58EFB2C1" w14:textId="77777777" w:rsidR="00A2076A" w:rsidRPr="00A2076A" w:rsidRDefault="00A2076A" w:rsidP="00A2076A">
            <w:pPr>
              <w:spacing w:line="240" w:lineRule="auto"/>
              <w:jc w:val="right"/>
              <w:rPr>
                <w:sz w:val="14"/>
                <w:szCs w:val="18"/>
                <w:lang w:eastAsia="it-IT"/>
              </w:rPr>
            </w:pPr>
            <w:r w:rsidRPr="00A2076A">
              <w:rPr>
                <w:sz w:val="14"/>
                <w:szCs w:val="18"/>
                <w:lang w:eastAsia="it-IT"/>
              </w:rPr>
              <w:t>1752</w:t>
            </w:r>
          </w:p>
        </w:tc>
        <w:tc>
          <w:tcPr>
            <w:tcW w:w="1083" w:type="dxa"/>
            <w:tcBorders>
              <w:top w:val="nil"/>
              <w:left w:val="nil"/>
              <w:bottom w:val="single" w:sz="4" w:space="0" w:color="auto"/>
              <w:right w:val="single" w:sz="4" w:space="0" w:color="auto"/>
            </w:tcBorders>
            <w:shd w:val="clear" w:color="auto" w:fill="auto"/>
            <w:noWrap/>
            <w:vAlign w:val="bottom"/>
            <w:hideMark/>
          </w:tcPr>
          <w:p w14:paraId="7EA97139" w14:textId="77777777" w:rsidR="00A2076A" w:rsidRPr="00A2076A" w:rsidRDefault="00A2076A" w:rsidP="00A2076A">
            <w:pPr>
              <w:spacing w:line="240" w:lineRule="auto"/>
              <w:jc w:val="right"/>
              <w:rPr>
                <w:sz w:val="14"/>
                <w:szCs w:val="18"/>
                <w:lang w:eastAsia="it-IT"/>
              </w:rPr>
            </w:pPr>
            <w:r w:rsidRPr="00A2076A">
              <w:rPr>
                <w:sz w:val="14"/>
                <w:szCs w:val="18"/>
                <w:lang w:eastAsia="it-IT"/>
              </w:rPr>
              <w:t>1809</w:t>
            </w:r>
          </w:p>
        </w:tc>
      </w:tr>
      <w:tr w:rsidR="00A2076A" w:rsidRPr="00A2076A" w14:paraId="5EA7A500"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7E3D9FAA" w14:textId="77777777" w:rsidR="00A2076A" w:rsidRPr="00A2076A" w:rsidRDefault="00A2076A" w:rsidP="00A2076A">
            <w:pPr>
              <w:spacing w:line="240" w:lineRule="auto"/>
              <w:jc w:val="left"/>
              <w:rPr>
                <w:sz w:val="14"/>
                <w:szCs w:val="18"/>
                <w:lang w:eastAsia="it-IT"/>
              </w:rPr>
            </w:pPr>
            <w:r w:rsidRPr="00A2076A">
              <w:rPr>
                <w:sz w:val="14"/>
                <w:szCs w:val="18"/>
                <w:lang w:eastAsia="it-IT"/>
              </w:rPr>
              <w:t>CART Regression Trees</w:t>
            </w:r>
          </w:p>
        </w:tc>
        <w:tc>
          <w:tcPr>
            <w:tcW w:w="810" w:type="dxa"/>
            <w:tcBorders>
              <w:top w:val="nil"/>
              <w:left w:val="nil"/>
              <w:bottom w:val="single" w:sz="4" w:space="0" w:color="auto"/>
              <w:right w:val="single" w:sz="4" w:space="0" w:color="auto"/>
            </w:tcBorders>
            <w:shd w:val="clear" w:color="auto" w:fill="auto"/>
            <w:noWrap/>
            <w:vAlign w:val="bottom"/>
            <w:hideMark/>
          </w:tcPr>
          <w:p w14:paraId="1D233EB0" w14:textId="77777777" w:rsidR="00A2076A" w:rsidRPr="00A2076A" w:rsidRDefault="00A2076A" w:rsidP="00A2076A">
            <w:pPr>
              <w:spacing w:line="240" w:lineRule="auto"/>
              <w:jc w:val="left"/>
              <w:rPr>
                <w:sz w:val="14"/>
                <w:szCs w:val="18"/>
                <w:lang w:eastAsia="it-IT"/>
              </w:rPr>
            </w:pPr>
            <w:r w:rsidRPr="00A2076A">
              <w:rPr>
                <w:sz w:val="14"/>
                <w:szCs w:val="18"/>
                <w:lang w:eastAsia="it-IT"/>
              </w:rPr>
              <w:t>CART</w:t>
            </w:r>
          </w:p>
        </w:tc>
        <w:tc>
          <w:tcPr>
            <w:tcW w:w="1170" w:type="dxa"/>
            <w:tcBorders>
              <w:top w:val="nil"/>
              <w:left w:val="nil"/>
              <w:bottom w:val="single" w:sz="4" w:space="0" w:color="auto"/>
              <w:right w:val="single" w:sz="4" w:space="0" w:color="auto"/>
            </w:tcBorders>
            <w:shd w:val="clear" w:color="auto" w:fill="auto"/>
            <w:noWrap/>
            <w:vAlign w:val="bottom"/>
            <w:hideMark/>
          </w:tcPr>
          <w:p w14:paraId="6C289836" w14:textId="77777777" w:rsidR="00A2076A" w:rsidRPr="00A2076A" w:rsidRDefault="00A2076A" w:rsidP="00A2076A">
            <w:pPr>
              <w:spacing w:line="240" w:lineRule="auto"/>
              <w:jc w:val="right"/>
              <w:rPr>
                <w:sz w:val="14"/>
                <w:szCs w:val="18"/>
                <w:lang w:eastAsia="it-IT"/>
              </w:rPr>
            </w:pPr>
            <w:r w:rsidRPr="00A2076A">
              <w:rPr>
                <w:sz w:val="14"/>
                <w:szCs w:val="18"/>
                <w:lang w:eastAsia="it-IT"/>
              </w:rPr>
              <w:t>2252</w:t>
            </w:r>
          </w:p>
        </w:tc>
        <w:tc>
          <w:tcPr>
            <w:tcW w:w="1083" w:type="dxa"/>
            <w:tcBorders>
              <w:top w:val="nil"/>
              <w:left w:val="nil"/>
              <w:bottom w:val="single" w:sz="4" w:space="0" w:color="auto"/>
              <w:right w:val="single" w:sz="4" w:space="0" w:color="auto"/>
            </w:tcBorders>
            <w:shd w:val="clear" w:color="auto" w:fill="auto"/>
            <w:noWrap/>
            <w:vAlign w:val="bottom"/>
            <w:hideMark/>
          </w:tcPr>
          <w:p w14:paraId="6C644B3F" w14:textId="77777777" w:rsidR="00A2076A" w:rsidRPr="00A2076A" w:rsidRDefault="00A2076A" w:rsidP="00A2076A">
            <w:pPr>
              <w:spacing w:line="240" w:lineRule="auto"/>
              <w:jc w:val="right"/>
              <w:rPr>
                <w:sz w:val="14"/>
                <w:szCs w:val="18"/>
                <w:lang w:eastAsia="it-IT"/>
              </w:rPr>
            </w:pPr>
            <w:r w:rsidRPr="00A2076A">
              <w:rPr>
                <w:sz w:val="14"/>
                <w:szCs w:val="18"/>
                <w:lang w:eastAsia="it-IT"/>
              </w:rPr>
              <w:t>2348</w:t>
            </w:r>
          </w:p>
        </w:tc>
      </w:tr>
      <w:tr w:rsidR="00A2076A" w:rsidRPr="00A2076A" w14:paraId="560F0783"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6071C73E" w14:textId="77777777" w:rsidR="00A2076A" w:rsidRPr="00A2076A" w:rsidRDefault="00A2076A" w:rsidP="00A2076A">
            <w:pPr>
              <w:spacing w:line="240" w:lineRule="auto"/>
              <w:jc w:val="left"/>
              <w:rPr>
                <w:sz w:val="14"/>
                <w:szCs w:val="18"/>
                <w:lang w:eastAsia="it-IT"/>
              </w:rPr>
            </w:pPr>
            <w:r w:rsidRPr="00A2076A">
              <w:rPr>
                <w:sz w:val="14"/>
                <w:szCs w:val="18"/>
                <w:lang w:eastAsia="it-IT"/>
              </w:rPr>
              <w:t>KNN Regressor</w:t>
            </w:r>
          </w:p>
        </w:tc>
        <w:tc>
          <w:tcPr>
            <w:tcW w:w="810" w:type="dxa"/>
            <w:tcBorders>
              <w:top w:val="nil"/>
              <w:left w:val="nil"/>
              <w:bottom w:val="single" w:sz="4" w:space="0" w:color="auto"/>
              <w:right w:val="single" w:sz="4" w:space="0" w:color="auto"/>
            </w:tcBorders>
            <w:shd w:val="clear" w:color="auto" w:fill="auto"/>
            <w:noWrap/>
            <w:vAlign w:val="bottom"/>
            <w:hideMark/>
          </w:tcPr>
          <w:p w14:paraId="07F571FD" w14:textId="77777777" w:rsidR="00A2076A" w:rsidRPr="00A2076A" w:rsidRDefault="00A2076A" w:rsidP="00A2076A">
            <w:pPr>
              <w:spacing w:line="240" w:lineRule="auto"/>
              <w:jc w:val="left"/>
              <w:rPr>
                <w:sz w:val="14"/>
                <w:szCs w:val="18"/>
                <w:lang w:eastAsia="it-IT"/>
              </w:rPr>
            </w:pPr>
            <w:r w:rsidRPr="00A2076A">
              <w:rPr>
                <w:sz w:val="14"/>
                <w:szCs w:val="18"/>
                <w:lang w:eastAsia="it-IT"/>
              </w:rPr>
              <w:t>KNN</w:t>
            </w:r>
          </w:p>
        </w:tc>
        <w:tc>
          <w:tcPr>
            <w:tcW w:w="1170" w:type="dxa"/>
            <w:tcBorders>
              <w:top w:val="nil"/>
              <w:left w:val="nil"/>
              <w:bottom w:val="single" w:sz="4" w:space="0" w:color="auto"/>
              <w:right w:val="single" w:sz="4" w:space="0" w:color="auto"/>
            </w:tcBorders>
            <w:shd w:val="clear" w:color="auto" w:fill="auto"/>
            <w:noWrap/>
            <w:vAlign w:val="bottom"/>
            <w:hideMark/>
          </w:tcPr>
          <w:p w14:paraId="6E22AFEE" w14:textId="77777777" w:rsidR="00A2076A" w:rsidRPr="00A2076A" w:rsidRDefault="00A2076A" w:rsidP="00A2076A">
            <w:pPr>
              <w:spacing w:line="240" w:lineRule="auto"/>
              <w:jc w:val="right"/>
              <w:rPr>
                <w:sz w:val="14"/>
                <w:szCs w:val="18"/>
                <w:lang w:eastAsia="it-IT"/>
              </w:rPr>
            </w:pPr>
            <w:r w:rsidRPr="00A2076A">
              <w:rPr>
                <w:sz w:val="14"/>
                <w:szCs w:val="18"/>
                <w:lang w:eastAsia="it-IT"/>
              </w:rPr>
              <w:t>2430</w:t>
            </w:r>
          </w:p>
        </w:tc>
        <w:tc>
          <w:tcPr>
            <w:tcW w:w="1083" w:type="dxa"/>
            <w:tcBorders>
              <w:top w:val="nil"/>
              <w:left w:val="nil"/>
              <w:bottom w:val="single" w:sz="4" w:space="0" w:color="auto"/>
              <w:right w:val="single" w:sz="4" w:space="0" w:color="auto"/>
            </w:tcBorders>
            <w:shd w:val="clear" w:color="auto" w:fill="auto"/>
            <w:noWrap/>
            <w:vAlign w:val="bottom"/>
            <w:hideMark/>
          </w:tcPr>
          <w:p w14:paraId="43C42011" w14:textId="77777777" w:rsidR="00A2076A" w:rsidRPr="00A2076A" w:rsidRDefault="00A2076A" w:rsidP="00A2076A">
            <w:pPr>
              <w:spacing w:line="240" w:lineRule="auto"/>
              <w:jc w:val="right"/>
              <w:rPr>
                <w:sz w:val="14"/>
                <w:szCs w:val="18"/>
                <w:lang w:eastAsia="it-IT"/>
              </w:rPr>
            </w:pPr>
            <w:r w:rsidRPr="00A2076A">
              <w:rPr>
                <w:sz w:val="14"/>
                <w:szCs w:val="18"/>
                <w:lang w:eastAsia="it-IT"/>
              </w:rPr>
              <w:t>2403</w:t>
            </w:r>
          </w:p>
        </w:tc>
      </w:tr>
      <w:tr w:rsidR="00A2076A" w:rsidRPr="00A2076A" w14:paraId="5464B0D6" w14:textId="77777777" w:rsidTr="0053399C">
        <w:trPr>
          <w:cantSplit/>
          <w:trHeight w:val="287"/>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19A0168B" w14:textId="77777777" w:rsidR="00A2076A" w:rsidRPr="00A2076A" w:rsidRDefault="00A2076A" w:rsidP="00A2076A">
            <w:pPr>
              <w:spacing w:line="240" w:lineRule="auto"/>
              <w:jc w:val="left"/>
              <w:rPr>
                <w:sz w:val="14"/>
                <w:szCs w:val="18"/>
                <w:lang w:eastAsia="it-IT"/>
              </w:rPr>
            </w:pPr>
            <w:r w:rsidRPr="00A2076A">
              <w:rPr>
                <w:sz w:val="14"/>
                <w:szCs w:val="18"/>
                <w:lang w:eastAsia="it-IT"/>
              </w:rPr>
              <w:t>Support Vector Regressor</w:t>
            </w:r>
          </w:p>
        </w:tc>
        <w:tc>
          <w:tcPr>
            <w:tcW w:w="810" w:type="dxa"/>
            <w:tcBorders>
              <w:top w:val="nil"/>
              <w:left w:val="nil"/>
              <w:bottom w:val="single" w:sz="4" w:space="0" w:color="auto"/>
              <w:right w:val="single" w:sz="4" w:space="0" w:color="auto"/>
            </w:tcBorders>
            <w:shd w:val="clear" w:color="auto" w:fill="auto"/>
            <w:noWrap/>
            <w:vAlign w:val="bottom"/>
            <w:hideMark/>
          </w:tcPr>
          <w:p w14:paraId="2D8D7FD4" w14:textId="77777777" w:rsidR="00A2076A" w:rsidRPr="00A2076A" w:rsidRDefault="00A2076A" w:rsidP="00A2076A">
            <w:pPr>
              <w:spacing w:line="240" w:lineRule="auto"/>
              <w:jc w:val="left"/>
              <w:rPr>
                <w:sz w:val="14"/>
                <w:szCs w:val="18"/>
                <w:lang w:eastAsia="it-IT"/>
              </w:rPr>
            </w:pPr>
            <w:r w:rsidRPr="00A2076A">
              <w:rPr>
                <w:sz w:val="14"/>
                <w:szCs w:val="18"/>
                <w:lang w:eastAsia="it-IT"/>
              </w:rPr>
              <w:t>SVM</w:t>
            </w:r>
          </w:p>
        </w:tc>
        <w:tc>
          <w:tcPr>
            <w:tcW w:w="1170" w:type="dxa"/>
            <w:tcBorders>
              <w:top w:val="nil"/>
              <w:left w:val="nil"/>
              <w:bottom w:val="single" w:sz="4" w:space="0" w:color="auto"/>
              <w:right w:val="single" w:sz="4" w:space="0" w:color="auto"/>
            </w:tcBorders>
            <w:shd w:val="clear" w:color="auto" w:fill="auto"/>
            <w:noWrap/>
            <w:vAlign w:val="bottom"/>
            <w:hideMark/>
          </w:tcPr>
          <w:p w14:paraId="286DBDBC" w14:textId="77777777" w:rsidR="00A2076A" w:rsidRPr="00A2076A" w:rsidRDefault="00A2076A" w:rsidP="00A2076A">
            <w:pPr>
              <w:spacing w:line="240" w:lineRule="auto"/>
              <w:jc w:val="right"/>
              <w:rPr>
                <w:sz w:val="14"/>
                <w:szCs w:val="18"/>
                <w:lang w:eastAsia="it-IT"/>
              </w:rPr>
            </w:pPr>
            <w:r w:rsidRPr="00A2076A">
              <w:rPr>
                <w:sz w:val="14"/>
                <w:szCs w:val="18"/>
                <w:lang w:eastAsia="it-IT"/>
              </w:rPr>
              <w:t>2465</w:t>
            </w:r>
          </w:p>
        </w:tc>
        <w:tc>
          <w:tcPr>
            <w:tcW w:w="1083" w:type="dxa"/>
            <w:tcBorders>
              <w:top w:val="nil"/>
              <w:left w:val="nil"/>
              <w:bottom w:val="single" w:sz="4" w:space="0" w:color="auto"/>
              <w:right w:val="single" w:sz="4" w:space="0" w:color="auto"/>
            </w:tcBorders>
            <w:shd w:val="clear" w:color="auto" w:fill="auto"/>
            <w:noWrap/>
            <w:vAlign w:val="bottom"/>
            <w:hideMark/>
          </w:tcPr>
          <w:p w14:paraId="1514A759" w14:textId="77777777" w:rsidR="00A2076A" w:rsidRPr="00A2076A" w:rsidRDefault="00A2076A" w:rsidP="00A2076A">
            <w:pPr>
              <w:spacing w:line="240" w:lineRule="auto"/>
              <w:jc w:val="right"/>
              <w:rPr>
                <w:sz w:val="14"/>
                <w:szCs w:val="18"/>
                <w:lang w:eastAsia="it-IT"/>
              </w:rPr>
            </w:pPr>
            <w:r w:rsidRPr="00A2076A">
              <w:rPr>
                <w:sz w:val="14"/>
                <w:szCs w:val="18"/>
                <w:lang w:eastAsia="it-IT"/>
              </w:rPr>
              <w:t>2454</w:t>
            </w:r>
          </w:p>
        </w:tc>
      </w:tr>
    </w:tbl>
    <w:p w14:paraId="6D196AAB" w14:textId="77777777" w:rsidR="00127784" w:rsidRDefault="00127784" w:rsidP="00491139">
      <w:pPr>
        <w:pStyle w:val="Para"/>
      </w:pPr>
    </w:p>
    <w:p w14:paraId="50439A53" w14:textId="5F07FA51" w:rsidR="000D7C5D" w:rsidRDefault="0053399C" w:rsidP="00491139">
      <w:pPr>
        <w:pStyle w:val="Para"/>
      </w:pPr>
      <w:r>
        <w:t xml:space="preserve">The table is sorted with best performing models at the top. </w:t>
      </w:r>
    </w:p>
    <w:p w14:paraId="485F52A7" w14:textId="2367EACE" w:rsidR="00FD2B35" w:rsidRPr="006A1E61" w:rsidRDefault="00FD0ADD" w:rsidP="006A1E61">
      <w:pPr>
        <w:pStyle w:val="Head2"/>
      </w:pPr>
      <w:r>
        <w:br w:type="column"/>
      </w:r>
      <w:r w:rsidR="00327C07">
        <w:t xml:space="preserve">4.5 </w:t>
      </w:r>
      <w:r w:rsidR="00FD2B35" w:rsidRPr="006A1E61">
        <w:t xml:space="preserve">ML Model Tuning: </w:t>
      </w:r>
    </w:p>
    <w:p w14:paraId="0B9EC72D" w14:textId="3C0B2BFC" w:rsidR="000D7C5D" w:rsidRPr="000D7C5D" w:rsidRDefault="00196498" w:rsidP="00491139">
      <w:pPr>
        <w:pStyle w:val="Para"/>
      </w:pPr>
      <w:r>
        <w:t xml:space="preserve">We tuned ML models with their respective </w:t>
      </w:r>
      <w:r w:rsidR="0061352B">
        <w:t>hyperparameters</w:t>
      </w:r>
      <w:r w:rsidR="00C9384B">
        <w:t xml:space="preserve"> to improve the performance of the model using grid search approach.</w:t>
      </w:r>
    </w:p>
    <w:p w14:paraId="44841023" w14:textId="77777777" w:rsidR="002E6618" w:rsidRDefault="002E6618" w:rsidP="00491139">
      <w:pPr>
        <w:pStyle w:val="Para"/>
      </w:pPr>
    </w:p>
    <w:tbl>
      <w:tblPr>
        <w:tblStyle w:val="TableGrid"/>
        <w:tblW w:w="4945" w:type="dxa"/>
        <w:tblLayout w:type="fixed"/>
        <w:tblLook w:val="06A0" w:firstRow="1" w:lastRow="0" w:firstColumn="1" w:lastColumn="0" w:noHBand="1" w:noVBand="1"/>
      </w:tblPr>
      <w:tblGrid>
        <w:gridCol w:w="1875"/>
        <w:gridCol w:w="3070"/>
      </w:tblGrid>
      <w:tr w:rsidR="7E930480" w14:paraId="1C5514D2" w14:textId="77777777" w:rsidTr="00104FCA">
        <w:tc>
          <w:tcPr>
            <w:tcW w:w="1875" w:type="dxa"/>
            <w:shd w:val="clear" w:color="auto" w:fill="000000" w:themeFill="text1"/>
          </w:tcPr>
          <w:p w14:paraId="3D0570D9" w14:textId="5793206D" w:rsidR="7E930480" w:rsidRPr="00C9384B" w:rsidRDefault="7164772C" w:rsidP="00491139">
            <w:pPr>
              <w:pStyle w:val="Para"/>
            </w:pPr>
            <w:r w:rsidRPr="00C9384B">
              <w:t>Algorithm</w:t>
            </w:r>
          </w:p>
        </w:tc>
        <w:tc>
          <w:tcPr>
            <w:tcW w:w="3070" w:type="dxa"/>
            <w:shd w:val="clear" w:color="auto" w:fill="000000" w:themeFill="text1"/>
          </w:tcPr>
          <w:p w14:paraId="06EABD9F" w14:textId="2CD797E5" w:rsidR="7E930480" w:rsidRPr="00C9384B" w:rsidRDefault="37C4DD81" w:rsidP="00491139">
            <w:pPr>
              <w:pStyle w:val="Para"/>
            </w:pPr>
            <w:r w:rsidRPr="00C9384B">
              <w:t>Hyperparameters</w:t>
            </w:r>
          </w:p>
        </w:tc>
      </w:tr>
      <w:tr w:rsidR="7E930480" w14:paraId="0A589F6B" w14:textId="77777777" w:rsidTr="00C9384B">
        <w:tc>
          <w:tcPr>
            <w:tcW w:w="1875" w:type="dxa"/>
          </w:tcPr>
          <w:p w14:paraId="52CC0187" w14:textId="166AA056" w:rsidR="7E930480" w:rsidRPr="00C9384B" w:rsidRDefault="4F21ED25" w:rsidP="00491139">
            <w:pPr>
              <w:pStyle w:val="Para"/>
            </w:pPr>
            <w:r w:rsidRPr="00C9384B">
              <w:t>Deep Learning</w:t>
            </w:r>
          </w:p>
        </w:tc>
        <w:tc>
          <w:tcPr>
            <w:tcW w:w="3070" w:type="dxa"/>
          </w:tcPr>
          <w:p w14:paraId="612B6CBD" w14:textId="4CA5563E" w:rsidR="7E930480" w:rsidRPr="00C9384B" w:rsidRDefault="00104FCA" w:rsidP="00491139">
            <w:pPr>
              <w:pStyle w:val="Para"/>
            </w:pPr>
            <w:r w:rsidRPr="00C9384B">
              <w:t>Optimizer</w:t>
            </w:r>
            <w:r w:rsidR="59485E8B" w:rsidRPr="00C9384B">
              <w:t xml:space="preserve">: Adam, </w:t>
            </w:r>
            <w:r w:rsidR="126E7832" w:rsidRPr="00C9384B">
              <w:t xml:space="preserve">learning </w:t>
            </w:r>
            <w:r w:rsidR="52AF8099" w:rsidRPr="00C9384B">
              <w:t>rate</w:t>
            </w:r>
            <w:r w:rsidR="59485E8B" w:rsidRPr="00C9384B">
              <w:t xml:space="preserve">: 0.001, </w:t>
            </w:r>
            <w:r w:rsidR="52AF8099" w:rsidRPr="00C9384B">
              <w:t>momentum</w:t>
            </w:r>
            <w:r w:rsidR="59485E8B" w:rsidRPr="00C9384B">
              <w:t>: 0.2</w:t>
            </w:r>
            <w:r w:rsidR="763B0364" w:rsidRPr="00C9384B">
              <w:t xml:space="preserve">, </w:t>
            </w:r>
            <w:r w:rsidR="6628FB76" w:rsidRPr="00C9384B">
              <w:t>#</w:t>
            </w:r>
            <w:proofErr w:type="spellStart"/>
            <w:r w:rsidR="7A9A285A" w:rsidRPr="00C9384B">
              <w:t>hidden</w:t>
            </w:r>
            <w:r>
              <w:t>_</w:t>
            </w:r>
            <w:r w:rsidR="6628FB76" w:rsidRPr="00C9384B">
              <w:t>layer</w:t>
            </w:r>
            <w:proofErr w:type="spellEnd"/>
            <w:r w:rsidR="6628FB76" w:rsidRPr="00C9384B">
              <w:t xml:space="preserve">: </w:t>
            </w:r>
            <w:proofErr w:type="gramStart"/>
            <w:r w:rsidR="6628FB76" w:rsidRPr="00C9384B">
              <w:t xml:space="preserve">2, </w:t>
            </w:r>
            <w:r w:rsidR="126E7832" w:rsidRPr="00C9384B">
              <w:t xml:space="preserve"> '</w:t>
            </w:r>
            <w:proofErr w:type="gramEnd"/>
            <w:r w:rsidR="126E7832" w:rsidRPr="00C9384B">
              <w:rPr>
                <w:rFonts w:eastAsiaTheme="minorEastAsia"/>
              </w:rPr>
              <w:t>initialization'</w:t>
            </w:r>
            <w:r w:rsidR="16515A00" w:rsidRPr="00C9384B">
              <w:rPr>
                <w:rFonts w:eastAsiaTheme="minorEastAsia"/>
              </w:rPr>
              <w:t>: 'uniform'</w:t>
            </w:r>
          </w:p>
        </w:tc>
      </w:tr>
      <w:tr w:rsidR="7E930480" w14:paraId="41ED9AB0" w14:textId="77777777" w:rsidTr="00C9384B">
        <w:tc>
          <w:tcPr>
            <w:tcW w:w="1875" w:type="dxa"/>
          </w:tcPr>
          <w:p w14:paraId="010C6F66" w14:textId="5216074A" w:rsidR="7E930480" w:rsidRPr="00C9384B" w:rsidRDefault="5A29734D" w:rsidP="00491139">
            <w:pPr>
              <w:pStyle w:val="Para"/>
            </w:pPr>
            <w:proofErr w:type="spellStart"/>
            <w:r w:rsidRPr="00C9384B">
              <w:t>ElasticNet</w:t>
            </w:r>
            <w:proofErr w:type="spellEnd"/>
          </w:p>
        </w:tc>
        <w:tc>
          <w:tcPr>
            <w:tcW w:w="3070" w:type="dxa"/>
          </w:tcPr>
          <w:p w14:paraId="22535A85" w14:textId="79312DF5" w:rsidR="7E930480" w:rsidRPr="00C9384B" w:rsidRDefault="00311B85" w:rsidP="00491139">
            <w:pPr>
              <w:pStyle w:val="Para"/>
            </w:pPr>
            <w:proofErr w:type="spellStart"/>
            <w:r w:rsidRPr="00C9384B">
              <w:t>Apha</w:t>
            </w:r>
            <w:proofErr w:type="spellEnd"/>
            <w:r w:rsidRPr="00C9384B">
              <w:t>=3, l1_ratio=1.0</w:t>
            </w:r>
          </w:p>
        </w:tc>
      </w:tr>
      <w:tr w:rsidR="7E930480" w14:paraId="7D96006C" w14:textId="77777777" w:rsidTr="00C9384B">
        <w:tc>
          <w:tcPr>
            <w:tcW w:w="1875" w:type="dxa"/>
          </w:tcPr>
          <w:p w14:paraId="121CAC63" w14:textId="58DBD681" w:rsidR="7E930480" w:rsidRPr="00C9384B" w:rsidRDefault="5A29734D" w:rsidP="00491139">
            <w:pPr>
              <w:pStyle w:val="Para"/>
            </w:pPr>
            <w:r w:rsidRPr="00C9384B">
              <w:t>GBM</w:t>
            </w:r>
          </w:p>
        </w:tc>
        <w:tc>
          <w:tcPr>
            <w:tcW w:w="3070" w:type="dxa"/>
          </w:tcPr>
          <w:p w14:paraId="0247CB65" w14:textId="219BD4AD" w:rsidR="7E930480" w:rsidRPr="00C9384B" w:rsidRDefault="05C93E47" w:rsidP="00491139">
            <w:pPr>
              <w:pStyle w:val="Para"/>
            </w:pPr>
            <w:r w:rsidRPr="00C9384B">
              <w:t>'</w:t>
            </w:r>
            <w:proofErr w:type="spellStart"/>
            <w:r w:rsidRPr="00C9384B">
              <w:t>n_estimators</w:t>
            </w:r>
            <w:proofErr w:type="spellEnd"/>
            <w:r w:rsidRPr="00C9384B">
              <w:t>'</w:t>
            </w:r>
            <w:r w:rsidR="00104FCA">
              <w:t>=</w:t>
            </w:r>
            <w:r w:rsidRPr="00C9384B">
              <w:t xml:space="preserve"> 100</w:t>
            </w:r>
            <w:r w:rsidR="00C84E8C">
              <w:t>, features=auto</w:t>
            </w:r>
          </w:p>
        </w:tc>
      </w:tr>
      <w:tr w:rsidR="7E930480" w14:paraId="6538CABC" w14:textId="77777777" w:rsidTr="00C9384B">
        <w:tc>
          <w:tcPr>
            <w:tcW w:w="1875" w:type="dxa"/>
          </w:tcPr>
          <w:p w14:paraId="073D112F" w14:textId="4997E4BE" w:rsidR="7E930480" w:rsidRPr="00C9384B" w:rsidRDefault="5A29734D" w:rsidP="00491139">
            <w:pPr>
              <w:pStyle w:val="Para"/>
            </w:pPr>
            <w:proofErr w:type="spellStart"/>
            <w:r w:rsidRPr="00C9384B">
              <w:t>XgBoost</w:t>
            </w:r>
            <w:proofErr w:type="spellEnd"/>
          </w:p>
        </w:tc>
        <w:tc>
          <w:tcPr>
            <w:tcW w:w="3070" w:type="dxa"/>
          </w:tcPr>
          <w:p w14:paraId="7161DCE8" w14:textId="5D04C9E2" w:rsidR="7E930480" w:rsidRPr="00C9384B" w:rsidRDefault="55687C51" w:rsidP="00491139">
            <w:pPr>
              <w:pStyle w:val="Para"/>
            </w:pPr>
            <w:r w:rsidRPr="00C9384B">
              <w:t>booster="</w:t>
            </w:r>
            <w:proofErr w:type="spellStart"/>
            <w:r w:rsidRPr="00C9384B">
              <w:t>gbtree</w:t>
            </w:r>
            <w:proofErr w:type="spellEnd"/>
            <w:r w:rsidRPr="00C9384B">
              <w:t xml:space="preserve">", </w:t>
            </w:r>
            <w:proofErr w:type="spellStart"/>
            <w:r w:rsidRPr="00C9384B">
              <w:t>n_estimators</w:t>
            </w:r>
            <w:proofErr w:type="spellEnd"/>
            <w:r w:rsidRPr="00C9384B">
              <w:t xml:space="preserve">=75 </w:t>
            </w:r>
          </w:p>
        </w:tc>
      </w:tr>
    </w:tbl>
    <w:p w14:paraId="255F555E" w14:textId="77777777" w:rsidR="0053399C" w:rsidRDefault="0053399C" w:rsidP="00AC7613">
      <w:pPr>
        <w:rPr>
          <w:rFonts w:eastAsia="Times New Roman" w:cs="Linux Libertine"/>
          <w:b/>
          <w:sz w:val="22"/>
          <w:szCs w:val="20"/>
          <w:lang w:eastAsia="it-IT"/>
          <w14:ligatures w14:val="standard"/>
        </w:rPr>
      </w:pPr>
    </w:p>
    <w:p w14:paraId="341BD68D" w14:textId="44E87863" w:rsidR="00E355E7" w:rsidRPr="00327C07" w:rsidRDefault="00327C07" w:rsidP="00AC7613">
      <w:pPr>
        <w:rPr>
          <w:rFonts w:eastAsia="Times New Roman" w:cs="Linux Libertine"/>
          <w:b/>
          <w:sz w:val="22"/>
          <w:szCs w:val="20"/>
          <w:lang w:eastAsia="it-IT"/>
          <w14:ligatures w14:val="standard"/>
        </w:rPr>
      </w:pPr>
      <w:r>
        <w:rPr>
          <w:rFonts w:eastAsia="Times New Roman" w:cs="Linux Libertine"/>
          <w:b/>
          <w:sz w:val="22"/>
          <w:szCs w:val="20"/>
          <w:lang w:eastAsia="it-IT"/>
          <w14:ligatures w14:val="standard"/>
        </w:rPr>
        <w:t xml:space="preserve">4.6 </w:t>
      </w:r>
      <w:r w:rsidR="00E355E7" w:rsidRPr="00327C07">
        <w:rPr>
          <w:rFonts w:eastAsia="Times New Roman" w:cs="Linux Libertine"/>
          <w:b/>
          <w:sz w:val="22"/>
          <w:szCs w:val="20"/>
          <w:lang w:eastAsia="it-IT"/>
          <w14:ligatures w14:val="standard"/>
        </w:rPr>
        <w:t xml:space="preserve">Realtime </w:t>
      </w:r>
      <w:r w:rsidR="006958D6" w:rsidRPr="00327C07">
        <w:rPr>
          <w:rFonts w:eastAsia="Times New Roman" w:cs="Linux Libertine"/>
          <w:b/>
          <w:sz w:val="22"/>
          <w:szCs w:val="20"/>
          <w:lang w:eastAsia="it-IT"/>
          <w14:ligatures w14:val="standard"/>
        </w:rPr>
        <w:t>Prediction:</w:t>
      </w:r>
    </w:p>
    <w:p w14:paraId="7DB1953E" w14:textId="27365BEA" w:rsidR="008C7F3C" w:rsidRPr="0036561B" w:rsidRDefault="00A87384" w:rsidP="0053399C">
      <w:pPr>
        <w:pStyle w:val="Para"/>
      </w:pPr>
      <w:r w:rsidRPr="0036561B">
        <w:t xml:space="preserve">We wanted to produce a </w:t>
      </w:r>
      <w:r w:rsidR="007C0B4A" w:rsidRPr="0036561B">
        <w:t xml:space="preserve">callable API for </w:t>
      </w:r>
      <w:r w:rsidR="00AC7613" w:rsidRPr="0036561B">
        <w:t xml:space="preserve">Real-time prediction of </w:t>
      </w:r>
      <w:r w:rsidR="00CF2278" w:rsidRPr="0036561B">
        <w:t xml:space="preserve">popularity of </w:t>
      </w:r>
      <w:r w:rsidR="00AC7613" w:rsidRPr="0036561B">
        <w:t>any</w:t>
      </w:r>
      <w:r w:rsidR="00CF2278" w:rsidRPr="0036561B">
        <w:t xml:space="preserve"> </w:t>
      </w:r>
      <w:r w:rsidR="00327C07" w:rsidRPr="0036561B">
        <w:t xml:space="preserve">given </w:t>
      </w:r>
      <w:proofErr w:type="spellStart"/>
      <w:r w:rsidR="00327C07" w:rsidRPr="0036561B">
        <w:t>url</w:t>
      </w:r>
      <w:proofErr w:type="spellEnd"/>
      <w:r w:rsidR="00CF2278" w:rsidRPr="0036561B">
        <w:t xml:space="preserve"> / </w:t>
      </w:r>
      <w:r w:rsidR="00AC7613" w:rsidRPr="0036561B">
        <w:t>news article</w:t>
      </w:r>
      <w:r w:rsidR="00CF2278">
        <w:t xml:space="preserve">. </w:t>
      </w:r>
      <w:r w:rsidR="00AC7613">
        <w:br/>
      </w:r>
      <w:r w:rsidR="00CF2278" w:rsidRPr="0036561B">
        <w:t>We built the r</w:t>
      </w:r>
      <w:r w:rsidR="00AC7613" w:rsidRPr="0036561B">
        <w:t>eal</w:t>
      </w:r>
      <w:r w:rsidR="00CF2278" w:rsidRPr="0036561B">
        <w:t>-</w:t>
      </w:r>
      <w:r w:rsidR="00AC7613" w:rsidRPr="0036561B">
        <w:t xml:space="preserve">time prediction pipeline </w:t>
      </w:r>
      <w:r w:rsidR="00372DDB" w:rsidRPr="0036561B">
        <w:t xml:space="preserve">that </w:t>
      </w:r>
      <w:proofErr w:type="gramStart"/>
      <w:r w:rsidR="00372DDB" w:rsidRPr="0036561B">
        <w:t>is capable of predicting</w:t>
      </w:r>
      <w:proofErr w:type="gramEnd"/>
      <w:r w:rsidR="00372DDB" w:rsidRPr="0036561B">
        <w:t xml:space="preserve"> </w:t>
      </w:r>
      <w:r w:rsidR="00675903" w:rsidRPr="0036561B">
        <w:t xml:space="preserve">number of shares </w:t>
      </w:r>
      <w:r w:rsidR="008C7F3C" w:rsidRPr="0036561B">
        <w:t>dynamically.</w:t>
      </w:r>
      <w:r w:rsidR="00AC7613" w:rsidRPr="0036561B">
        <w:t xml:space="preserve"> We dumped all the</w:t>
      </w:r>
      <w:r w:rsidR="00AC7613" w:rsidRPr="0053399C">
        <w:t xml:space="preserve"> </w:t>
      </w:r>
      <w:r w:rsidR="008C7F3C" w:rsidRPr="0036561B">
        <w:t xml:space="preserve">trained ML </w:t>
      </w:r>
      <w:r w:rsidR="00AC7613" w:rsidRPr="0036561B">
        <w:t>models</w:t>
      </w:r>
      <w:r w:rsidR="00104FCA">
        <w:t xml:space="preserve"> during training phase</w:t>
      </w:r>
      <w:r w:rsidR="008C7F3C" w:rsidRPr="0036561B">
        <w:t xml:space="preserve"> </w:t>
      </w:r>
      <w:r w:rsidR="00AC7613" w:rsidRPr="0036561B">
        <w:t xml:space="preserve">and </w:t>
      </w:r>
      <w:r w:rsidR="006A1E61" w:rsidRPr="0036561B">
        <w:t>load</w:t>
      </w:r>
      <w:r w:rsidR="006A1E61">
        <w:t>ed</w:t>
      </w:r>
      <w:r w:rsidR="00AC7613" w:rsidRPr="0036561B">
        <w:t xml:space="preserve"> these models in real</w:t>
      </w:r>
      <w:r w:rsidR="00104FCA">
        <w:t>-</w:t>
      </w:r>
      <w:r w:rsidR="00AC7613" w:rsidRPr="0036561B">
        <w:t xml:space="preserve">time </w:t>
      </w:r>
      <w:r w:rsidR="008C7F3C" w:rsidRPr="0036561B">
        <w:t xml:space="preserve">inferencing on the fly. This </w:t>
      </w:r>
      <w:r w:rsidR="006A1E61" w:rsidRPr="0036561B">
        <w:t>pipeline</w:t>
      </w:r>
      <w:r w:rsidR="008C7F3C" w:rsidRPr="0036561B">
        <w:t xml:space="preserve"> has all components starting from data extraction, feature engineering and </w:t>
      </w:r>
      <w:r w:rsidR="002D0A70" w:rsidRPr="0036561B">
        <w:t>prediction</w:t>
      </w:r>
      <w:r w:rsidR="00BE64CE" w:rsidRPr="0036561B">
        <w:t>.</w:t>
      </w:r>
    </w:p>
    <w:p w14:paraId="3588A27E" w14:textId="77777777" w:rsidR="00EC3850" w:rsidRPr="0036561B" w:rsidRDefault="00EC3850" w:rsidP="00AC7613">
      <w:pPr>
        <w:rPr>
          <w:lang w:eastAsia="it-IT"/>
        </w:rPr>
      </w:pPr>
    </w:p>
    <w:p w14:paraId="2B51F4D0" w14:textId="6618C95B" w:rsidR="00AC7613" w:rsidRPr="0036561B" w:rsidRDefault="00AC7613" w:rsidP="0053399C">
      <w:pPr>
        <w:pStyle w:val="Para"/>
      </w:pPr>
      <w:r w:rsidRPr="0036561B">
        <w:t xml:space="preserve">In prediction pipeline notebook, we are generating every feature from unknown </w:t>
      </w:r>
      <w:proofErr w:type="spellStart"/>
      <w:r w:rsidRPr="0036561B">
        <w:t>url</w:t>
      </w:r>
      <w:proofErr w:type="spellEnd"/>
      <w:r w:rsidRPr="0036561B">
        <w:t xml:space="preserve"> which we built as part of experiment however we only used the features at real time for which model is trained on. Real time prediction is done very quickly for any </w:t>
      </w:r>
      <w:r w:rsidR="00104FCA" w:rsidRPr="0036561B">
        <w:t>URL</w:t>
      </w:r>
      <w:r w:rsidRPr="0036561B">
        <w:t xml:space="preserve"> even not known to the model during training time. Ensemble of best performing algorithms is used to predict results at real time.</w:t>
      </w:r>
    </w:p>
    <w:p w14:paraId="0ACDFCF3" w14:textId="77777777" w:rsidR="007B4EE3" w:rsidRDefault="00AC7613" w:rsidP="007B4EE3">
      <w:pPr>
        <w:keepNext/>
      </w:pPr>
      <w:r w:rsidRPr="00104FCA">
        <w:rPr>
          <w:noProof/>
        </w:rPr>
        <w:drawing>
          <wp:inline distT="0" distB="0" distL="0" distR="0" wp14:anchorId="2056952D" wp14:editId="34A597EB">
            <wp:extent cx="3048000" cy="1882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1882775"/>
                    </a:xfrm>
                    <a:prstGeom prst="rect">
                      <a:avLst/>
                    </a:prstGeom>
                  </pic:spPr>
                </pic:pic>
              </a:graphicData>
            </a:graphic>
          </wp:inline>
        </w:drawing>
      </w:r>
    </w:p>
    <w:p w14:paraId="02299121" w14:textId="6C3F46D0" w:rsidR="00AC7613" w:rsidRPr="00104FCA" w:rsidRDefault="007B4EE3" w:rsidP="007B4EE3">
      <w:pPr>
        <w:pStyle w:val="Caption"/>
      </w:pPr>
      <w:r>
        <w:t xml:space="preserve">Figure </w:t>
      </w:r>
      <w:r w:rsidR="00E55761">
        <w:fldChar w:fldCharType="begin"/>
      </w:r>
      <w:r w:rsidR="00E55761">
        <w:instrText xml:space="preserve"> SEQ Figure \* ARABIC </w:instrText>
      </w:r>
      <w:r w:rsidR="00E55761">
        <w:fldChar w:fldCharType="separate"/>
      </w:r>
      <w:r w:rsidR="00ED31B0">
        <w:rPr>
          <w:noProof/>
        </w:rPr>
        <w:t>9</w:t>
      </w:r>
      <w:r w:rsidR="00E55761">
        <w:rPr>
          <w:noProof/>
        </w:rPr>
        <w:fldChar w:fldCharType="end"/>
      </w:r>
      <w:r>
        <w:t xml:space="preserve">  End-to-end real-time prediction pipeline</w:t>
      </w:r>
    </w:p>
    <w:p w14:paraId="705B6FEB" w14:textId="77777777" w:rsidR="00AC7613" w:rsidRPr="00586A35" w:rsidRDefault="00AC7613" w:rsidP="00491139">
      <w:pPr>
        <w:pStyle w:val="Para"/>
      </w:pPr>
    </w:p>
    <w:p w14:paraId="4F4B2F1F" w14:textId="77777777" w:rsidR="0053399C" w:rsidRDefault="0053399C">
      <w:pPr>
        <w:spacing w:line="240" w:lineRule="auto"/>
        <w:jc w:val="left"/>
        <w:rPr>
          <w:rStyle w:val="AbsHeadChar"/>
          <w:bCs/>
        </w:rPr>
      </w:pPr>
      <w:r>
        <w:rPr>
          <w:rStyle w:val="AbsHeadChar"/>
          <w:b w:val="0"/>
          <w:bCs/>
        </w:rPr>
        <w:br w:type="page"/>
      </w:r>
    </w:p>
    <w:p w14:paraId="0708486F" w14:textId="60DF7B9C" w:rsidR="00B608E1" w:rsidRDefault="00311B85" w:rsidP="0053399C">
      <w:pPr>
        <w:pStyle w:val="Para"/>
      </w:pPr>
      <w:r w:rsidRPr="0053399C">
        <w:rPr>
          <w:rStyle w:val="AbsHeadChar"/>
          <w:bCs/>
        </w:rPr>
        <w:lastRenderedPageBreak/>
        <w:t>Conclusion</w:t>
      </w:r>
      <w:r w:rsidRPr="0036561B">
        <w:rPr>
          <w:b/>
        </w:rPr>
        <w:br/>
      </w:r>
      <w:r w:rsidR="00561811" w:rsidRPr="0053399C">
        <w:t>We observed from the comprehensive ML model benchmarking</w:t>
      </w:r>
      <w:r w:rsidR="00B608E1" w:rsidRPr="0053399C">
        <w:t xml:space="preserve"> exercise</w:t>
      </w:r>
      <w:r w:rsidR="00561811" w:rsidRPr="0053399C">
        <w:t xml:space="preserve"> that </w:t>
      </w:r>
      <w:r w:rsidR="00727B90" w:rsidRPr="0053399C">
        <w:t xml:space="preserve">Linear </w:t>
      </w:r>
      <w:r w:rsidR="004E0FCE" w:rsidRPr="0053399C">
        <w:t xml:space="preserve">(LR, LASSO, Ridge &amp; </w:t>
      </w:r>
      <w:proofErr w:type="spellStart"/>
      <w:r w:rsidR="004E0FCE" w:rsidRPr="0053399C">
        <w:t>ElasticNet</w:t>
      </w:r>
      <w:proofErr w:type="spellEnd"/>
      <w:r w:rsidR="004E0FCE" w:rsidRPr="0053399C">
        <w:t xml:space="preserve">) </w:t>
      </w:r>
      <w:r w:rsidR="00727B90" w:rsidRPr="0053399C">
        <w:t xml:space="preserve">and Embedded </w:t>
      </w:r>
      <w:r w:rsidR="00B608E1" w:rsidRPr="0053399C">
        <w:t xml:space="preserve">regression </w:t>
      </w:r>
      <w:r w:rsidR="00727B90" w:rsidRPr="0053399C">
        <w:t>algorithms</w:t>
      </w:r>
      <w:r w:rsidR="004E0FCE" w:rsidRPr="0053399C">
        <w:t xml:space="preserve"> (Boosting, Tree based </w:t>
      </w:r>
      <w:r w:rsidR="00F46532" w:rsidRPr="0053399C">
        <w:t>regressors</w:t>
      </w:r>
      <w:r w:rsidR="004E0FCE" w:rsidRPr="0053399C">
        <w:t>)</w:t>
      </w:r>
      <w:r w:rsidR="00727B90" w:rsidRPr="0053399C">
        <w:t xml:space="preserve"> were good for this problem</w:t>
      </w:r>
      <w:r w:rsidR="004E0FCE" w:rsidRPr="0053399C">
        <w:t xml:space="preserve">. </w:t>
      </w:r>
    </w:p>
    <w:p w14:paraId="7895F6B2" w14:textId="77777777" w:rsidR="0053399C" w:rsidRPr="0053399C" w:rsidRDefault="0053399C" w:rsidP="0053399C">
      <w:pPr>
        <w:pStyle w:val="Para"/>
      </w:pPr>
    </w:p>
    <w:p w14:paraId="38B47CE8" w14:textId="363AE226" w:rsidR="00B608E1" w:rsidRPr="0053399C" w:rsidRDefault="004E0FCE" w:rsidP="0053399C">
      <w:pPr>
        <w:pStyle w:val="Para"/>
      </w:pPr>
      <w:r w:rsidRPr="0053399C">
        <w:t xml:space="preserve">Non-Linear regression algorithms </w:t>
      </w:r>
      <w:r w:rsidR="00B608E1" w:rsidRPr="0053399C">
        <w:t xml:space="preserve">(CART, KNN, SVM) </w:t>
      </w:r>
      <w:r w:rsidRPr="0053399C">
        <w:t>did not fit well.</w:t>
      </w:r>
      <w:r w:rsidR="00B608E1" w:rsidRPr="0053399C">
        <w:t xml:space="preserve"> This means for our problem, the relationship between independent variables and target variable may be linear.</w:t>
      </w:r>
    </w:p>
    <w:p w14:paraId="491468A3" w14:textId="77777777" w:rsidR="0053399C" w:rsidRDefault="00A778CD" w:rsidP="0053399C">
      <w:pPr>
        <w:pStyle w:val="Para"/>
      </w:pPr>
      <w:r w:rsidRPr="0053399C">
        <w:t xml:space="preserve">The </w:t>
      </w:r>
      <w:r w:rsidR="006772AC" w:rsidRPr="0053399C">
        <w:t>table in ML model benchmarking shows the order of ML algorithms based on their performance in Testing</w:t>
      </w:r>
      <w:r w:rsidR="004A7A02" w:rsidRPr="0053399C">
        <w:t xml:space="preserve"> / validation.</w:t>
      </w:r>
      <w:r w:rsidR="00CE3236" w:rsidRPr="0053399C">
        <w:t xml:space="preserve"> </w:t>
      </w:r>
    </w:p>
    <w:p w14:paraId="08AC8C60" w14:textId="77777777" w:rsidR="0053399C" w:rsidRDefault="0053399C" w:rsidP="0053399C">
      <w:pPr>
        <w:pStyle w:val="Para"/>
      </w:pPr>
    </w:p>
    <w:p w14:paraId="63D3B871" w14:textId="2EFF0697" w:rsidR="00311B85" w:rsidRPr="0053399C" w:rsidRDefault="00CE3236" w:rsidP="0053399C">
      <w:pPr>
        <w:pStyle w:val="Para"/>
      </w:pPr>
      <w:r w:rsidRPr="0053399C">
        <w:t xml:space="preserve">Overall </w:t>
      </w:r>
      <w:r w:rsidR="00700DA5" w:rsidRPr="0053399C">
        <w:t xml:space="preserve">Gradient Boosting </w:t>
      </w:r>
      <w:r w:rsidR="000D00B7" w:rsidRPr="0053399C">
        <w:t xml:space="preserve">algorithms work the best as </w:t>
      </w:r>
      <w:r w:rsidR="0088133E" w:rsidRPr="0053399C">
        <w:t xml:space="preserve">it relies on the intuition that the best possible model, when combined with previous models, minimizes the overall prediction error. </w:t>
      </w:r>
    </w:p>
    <w:p w14:paraId="20C60FF7" w14:textId="77777777" w:rsidR="0053399C" w:rsidRDefault="0053399C" w:rsidP="0053399C">
      <w:pPr>
        <w:pStyle w:val="Para"/>
      </w:pPr>
    </w:p>
    <w:p w14:paraId="51E6FF6E" w14:textId="55497394" w:rsidR="0053399C" w:rsidRDefault="00EC2721" w:rsidP="0053399C">
      <w:pPr>
        <w:pStyle w:val="Para"/>
      </w:pPr>
      <w:r w:rsidRPr="0053399C">
        <w:t>The exercise emphasized the importance of natural language processing in these kind of problem domains. With the help of NLP based features (such as word2vect, clustering, polarity &amp; subjectivity, etc.,) we were able to improve our prediction capabilities considerably (from initial RMSE of</w:t>
      </w:r>
      <w:r w:rsidR="0053399C">
        <w:t xml:space="preserve"> </w:t>
      </w:r>
      <w:r w:rsidRPr="0053399C">
        <w:t>10K to 1.6K) This means NLP features gave good representation / signals about the news articles and helped to predict the number of shares more accurately.</w:t>
      </w:r>
    </w:p>
    <w:p w14:paraId="0A4E8E10" w14:textId="0535B29B" w:rsidR="0007392C" w:rsidRPr="00DE6A68" w:rsidRDefault="0053399C" w:rsidP="0053399C">
      <w:pPr>
        <w:pStyle w:val="Para"/>
        <w:rPr>
          <w14:ligatures w14:val="standard"/>
        </w:rPr>
      </w:pPr>
      <w:r>
        <w:rPr>
          <w:highlight w:val="red"/>
          <w14:ligatures w14:val="standard"/>
        </w:rPr>
        <w:br w:type="column"/>
      </w:r>
      <w:r w:rsidR="00AA5BF1" w:rsidRPr="00DE6A68">
        <w:rPr>
          <w14:ligatures w14:val="standard"/>
        </w:rPr>
        <w:t>REFERENCES</w:t>
      </w:r>
    </w:p>
    <w:p w14:paraId="02ACB882" w14:textId="430E38BD" w:rsidR="00732D22" w:rsidRPr="00DE6A68" w:rsidRDefault="00586A35" w:rsidP="00732D22">
      <w:pPr>
        <w:pStyle w:val="Bibentry"/>
        <w:rPr>
          <w:szCs w:val="14"/>
          <w14:ligatures w14:val="standard"/>
        </w:rPr>
      </w:pPr>
      <w:r w:rsidRPr="00DE6A68">
        <w:rPr>
          <w14:ligatures w14:val="standard"/>
        </w:rPr>
        <w:t>[1]</w:t>
      </w:r>
      <w:r w:rsidR="00BC5BDA" w:rsidRPr="00DE6A68">
        <w:rPr>
          <w14:ligatures w14:val="standard"/>
        </w:rPr>
        <w:tab/>
      </w:r>
      <w:proofErr w:type="spellStart"/>
      <w:r w:rsidR="00DE6A68">
        <w:rPr>
          <w14:ligatures w14:val="standard"/>
        </w:rPr>
        <w:t>H</w:t>
      </w:r>
      <w:r w:rsidR="00DE6A68" w:rsidRPr="00DE6A68">
        <w:rPr>
          <w:rFonts w:eastAsia="Times New Roman"/>
          <w:szCs w:val="14"/>
        </w:rPr>
        <w:t>ajba</w:t>
      </w:r>
      <w:proofErr w:type="spellEnd"/>
      <w:r w:rsidR="00DE6A68" w:rsidRPr="00DE6A68">
        <w:rPr>
          <w:rFonts w:eastAsia="Times New Roman"/>
          <w:szCs w:val="14"/>
        </w:rPr>
        <w:t xml:space="preserve">, </w:t>
      </w:r>
      <w:proofErr w:type="spellStart"/>
      <w:r w:rsidR="00DE6A68" w:rsidRPr="00DE6A68">
        <w:rPr>
          <w:rFonts w:eastAsia="Times New Roman"/>
          <w:szCs w:val="14"/>
        </w:rPr>
        <w:t>Gábor</w:t>
      </w:r>
      <w:proofErr w:type="spellEnd"/>
      <w:r w:rsidR="00DE6A68" w:rsidRPr="00DE6A68">
        <w:rPr>
          <w:rFonts w:eastAsia="Times New Roman"/>
          <w:szCs w:val="14"/>
        </w:rPr>
        <w:t xml:space="preserve"> László (2018), </w:t>
      </w:r>
      <w:proofErr w:type="spellStart"/>
      <w:r w:rsidR="00DE6A68" w:rsidRPr="00DE6A68">
        <w:rPr>
          <w:rFonts w:eastAsia="Times New Roman"/>
          <w:szCs w:val="14"/>
        </w:rPr>
        <w:t>Hajba</w:t>
      </w:r>
      <w:proofErr w:type="spellEnd"/>
      <w:r w:rsidR="00DE6A68" w:rsidRPr="00DE6A68">
        <w:rPr>
          <w:rFonts w:eastAsia="Times New Roman"/>
          <w:szCs w:val="14"/>
        </w:rPr>
        <w:t xml:space="preserve">, </w:t>
      </w:r>
      <w:proofErr w:type="spellStart"/>
      <w:r w:rsidR="00DE6A68" w:rsidRPr="00DE6A68">
        <w:rPr>
          <w:rFonts w:eastAsia="Times New Roman"/>
          <w:szCs w:val="14"/>
        </w:rPr>
        <w:t>Gábor</w:t>
      </w:r>
      <w:proofErr w:type="spellEnd"/>
      <w:r w:rsidR="00DE6A68" w:rsidRPr="00DE6A68">
        <w:rPr>
          <w:rFonts w:eastAsia="Times New Roman"/>
          <w:szCs w:val="14"/>
        </w:rPr>
        <w:t xml:space="preserve"> László (ed.), "Using Beautiful Soup", Website Scraping with Python: Using </w:t>
      </w:r>
      <w:proofErr w:type="spellStart"/>
      <w:r w:rsidR="00DE6A68" w:rsidRPr="00DE6A68">
        <w:rPr>
          <w:rFonts w:eastAsia="Times New Roman"/>
          <w:szCs w:val="14"/>
        </w:rPr>
        <w:t>BeautifulSoup</w:t>
      </w:r>
      <w:proofErr w:type="spellEnd"/>
      <w:r w:rsidR="00DE6A68" w:rsidRPr="00DE6A68">
        <w:rPr>
          <w:rFonts w:eastAsia="Times New Roman"/>
          <w:szCs w:val="14"/>
        </w:rPr>
        <w:t xml:space="preserve"> and </w:t>
      </w:r>
      <w:proofErr w:type="spellStart"/>
      <w:r w:rsidR="00DE6A68" w:rsidRPr="00DE6A68">
        <w:rPr>
          <w:rFonts w:eastAsia="Times New Roman"/>
          <w:szCs w:val="14"/>
        </w:rPr>
        <w:t>Scrapy</w:t>
      </w:r>
      <w:proofErr w:type="spellEnd"/>
      <w:r w:rsidR="00DE6A68" w:rsidRPr="00DE6A68">
        <w:rPr>
          <w:rFonts w:eastAsia="Times New Roman"/>
          <w:szCs w:val="14"/>
        </w:rPr>
        <w:t xml:space="preserve">, </w:t>
      </w:r>
      <w:proofErr w:type="spellStart"/>
      <w:r w:rsidR="00DE6A68" w:rsidRPr="00DE6A68">
        <w:rPr>
          <w:rFonts w:eastAsia="Times New Roman"/>
          <w:szCs w:val="14"/>
        </w:rPr>
        <w:t>Apress</w:t>
      </w:r>
      <w:proofErr w:type="spellEnd"/>
      <w:r w:rsidR="00DE6A68" w:rsidRPr="00DE6A68">
        <w:rPr>
          <w:rFonts w:eastAsia="Times New Roman"/>
          <w:szCs w:val="14"/>
        </w:rPr>
        <w:t>, pp. 41–96, doi:10.1007/978-1-4842-3925-4_3, ISBN 978-1-4842-3925-4, retrieved 2020-04-11</w:t>
      </w:r>
      <w:r w:rsidR="00E943FF" w:rsidRPr="00DE6A68">
        <w:rPr>
          <w:szCs w:val="14"/>
          <w14:ligatures w14:val="standard"/>
        </w:rPr>
        <w:t>.</w:t>
      </w:r>
    </w:p>
    <w:p w14:paraId="372F0BA6" w14:textId="4F44FBFC" w:rsidR="000E64FC" w:rsidRPr="00DE6A68" w:rsidRDefault="00586A35" w:rsidP="00732D22">
      <w:pPr>
        <w:pStyle w:val="Bibentry"/>
      </w:pPr>
      <w:r w:rsidRPr="00DE6A68">
        <w:rPr>
          <w14:ligatures w14:val="standard"/>
        </w:rPr>
        <w:t>[2]</w:t>
      </w:r>
      <w:r w:rsidR="00BC5BDA" w:rsidRPr="00DE6A68">
        <w:rPr>
          <w14:ligatures w14:val="standard"/>
        </w:rPr>
        <w:tab/>
      </w:r>
      <w:r w:rsidR="00DE6A68" w:rsidRPr="00DE6A68">
        <w:t>"</w:t>
      </w:r>
      <w:r w:rsidR="00DE6A68" w:rsidRPr="00DE6A68">
        <w:t xml:space="preserve"> </w:t>
      </w:r>
      <w:r w:rsidR="00DE6A68" w:rsidRPr="00DE6A68">
        <w:t>Industrial-Strength Natural Language Processing</w:t>
      </w:r>
      <w:r w:rsidR="00DE6A68" w:rsidRPr="00DE6A68">
        <w:t xml:space="preserve"> - </w:t>
      </w:r>
      <w:proofErr w:type="spellStart"/>
      <w:r w:rsidR="00DE6A68" w:rsidRPr="00DE6A68">
        <w:t>spaCy</w:t>
      </w:r>
      <w:proofErr w:type="spellEnd"/>
      <w:r w:rsidR="00DE6A68" w:rsidRPr="00DE6A68">
        <w:t>". spacy.io. Retrieved 2020-0</w:t>
      </w:r>
      <w:r w:rsidR="00DE6A68" w:rsidRPr="00DE6A68">
        <w:t>5</w:t>
      </w:r>
      <w:r w:rsidR="00DE6A68" w:rsidRPr="00DE6A68">
        <w:t>-0</w:t>
      </w:r>
      <w:r w:rsidR="00DE6A68" w:rsidRPr="00DE6A68">
        <w:t>1</w:t>
      </w:r>
      <w:r w:rsidR="00DE6A68" w:rsidRPr="00DE6A68">
        <w:t>.</w:t>
      </w:r>
    </w:p>
    <w:p w14:paraId="22DEB088" w14:textId="48CBA60B" w:rsidR="00732D22" w:rsidRPr="004A6155" w:rsidRDefault="00586A35" w:rsidP="00732D22">
      <w:pPr>
        <w:pStyle w:val="Bibentry"/>
        <w:rPr>
          <w14:ligatures w14:val="standard"/>
        </w:rPr>
      </w:pPr>
      <w:r w:rsidRPr="004A6155">
        <w:rPr>
          <w14:ligatures w14:val="standard"/>
        </w:rPr>
        <w:t>[3]</w:t>
      </w:r>
      <w:r w:rsidR="00BC5BDA" w:rsidRPr="004A6155">
        <w:rPr>
          <w14:ligatures w14:val="standard"/>
        </w:rPr>
        <w:tab/>
      </w:r>
      <w:proofErr w:type="spellStart"/>
      <w:r w:rsidR="00DE6A68" w:rsidRPr="004A6155">
        <w:t>Řehůřek</w:t>
      </w:r>
      <w:proofErr w:type="spellEnd"/>
      <w:r w:rsidR="00DE6A68" w:rsidRPr="004A6155">
        <w:t xml:space="preserve">, </w:t>
      </w:r>
      <w:proofErr w:type="spellStart"/>
      <w:r w:rsidR="00DE6A68" w:rsidRPr="004A6155">
        <w:t>Radim</w:t>
      </w:r>
      <w:proofErr w:type="spellEnd"/>
      <w:r w:rsidR="00DE6A68" w:rsidRPr="004A6155">
        <w:t xml:space="preserve"> (2011). "Scalability of Semantic Analysis in Natural Language Processing". Retrieved 27 </w:t>
      </w:r>
      <w:r w:rsidR="004A6155">
        <w:t>May</w:t>
      </w:r>
      <w:r w:rsidR="00DE6A68" w:rsidRPr="004A6155">
        <w:t xml:space="preserve"> 20</w:t>
      </w:r>
      <w:r w:rsidR="004A6155">
        <w:t>20</w:t>
      </w:r>
      <w:r w:rsidR="00DE6A68" w:rsidRPr="004A6155">
        <w:t xml:space="preserve">. "my open-source </w:t>
      </w:r>
      <w:proofErr w:type="spellStart"/>
      <w:r w:rsidR="00DE6A68" w:rsidRPr="004A6155">
        <w:t>gensim</w:t>
      </w:r>
      <w:proofErr w:type="spellEnd"/>
      <w:r w:rsidR="00DE6A68" w:rsidRPr="004A6155">
        <w:t xml:space="preserve"> software package that accompanies this thesis"</w:t>
      </w:r>
      <w:r w:rsidR="00E943FF" w:rsidRPr="004A6155">
        <w:rPr>
          <w14:ligatures w14:val="standard"/>
        </w:rPr>
        <w:t>.</w:t>
      </w:r>
    </w:p>
    <w:p w14:paraId="542717FD" w14:textId="43655757" w:rsidR="00732D22" w:rsidRDefault="00586A35" w:rsidP="00D341FA">
      <w:pPr>
        <w:pStyle w:val="Bibentry"/>
      </w:pPr>
      <w:r w:rsidRPr="004A6155">
        <w:rPr>
          <w14:ligatures w14:val="standard"/>
        </w:rPr>
        <w:t>[4]</w:t>
      </w:r>
      <w:r w:rsidR="00BC5BDA" w:rsidRPr="004A6155">
        <w:rPr>
          <w14:ligatures w14:val="standard"/>
        </w:rPr>
        <w:tab/>
      </w:r>
      <w:r w:rsidR="004A6155" w:rsidRPr="004A6155">
        <w:t xml:space="preserve">Guyon, Isabelle; </w:t>
      </w:r>
      <w:proofErr w:type="spellStart"/>
      <w:r w:rsidR="004A6155" w:rsidRPr="004A6155">
        <w:t>Elisseeff</w:t>
      </w:r>
      <w:proofErr w:type="spellEnd"/>
      <w:r w:rsidR="004A6155" w:rsidRPr="004A6155">
        <w:t>, André (2003). "An Introduction to Variable and Feature Selection". JMLR. 3.</w:t>
      </w:r>
    </w:p>
    <w:p w14:paraId="6230DFD7" w14:textId="7BFD4929" w:rsidR="004A6155" w:rsidRDefault="004A6155" w:rsidP="004A6155">
      <w:pPr>
        <w:pStyle w:val="Bibentry"/>
      </w:pPr>
      <w:r w:rsidRPr="004A6155">
        <w:rPr>
          <w14:ligatures w14:val="standard"/>
        </w:rPr>
        <w:t>[</w:t>
      </w:r>
      <w:r>
        <w:rPr>
          <w14:ligatures w14:val="standard"/>
        </w:rPr>
        <w:t>5</w:t>
      </w:r>
      <w:r w:rsidRPr="004A6155">
        <w:rPr>
          <w14:ligatures w14:val="standard"/>
        </w:rPr>
        <w:t>]</w:t>
      </w:r>
      <w:r w:rsidRPr="004A6155">
        <w:rPr>
          <w14:ligatures w14:val="standard"/>
        </w:rPr>
        <w:tab/>
      </w:r>
      <w:r w:rsidRPr="004A6155">
        <w:t>Bishop, C. M. (2006), Pattern Recognition and Machine Learning, Springer, ISBN 978-0-387-31073-2.</w:t>
      </w:r>
    </w:p>
    <w:p w14:paraId="01B84D26" w14:textId="733E2A11" w:rsidR="004A6155" w:rsidRDefault="004A6155" w:rsidP="004A6155">
      <w:pPr>
        <w:pStyle w:val="Bibentry"/>
      </w:pPr>
      <w:r w:rsidRPr="004A6155">
        <w:rPr>
          <w14:ligatures w14:val="standard"/>
        </w:rPr>
        <w:t>[</w:t>
      </w:r>
      <w:r>
        <w:rPr>
          <w14:ligatures w14:val="standard"/>
        </w:rPr>
        <w:t>6</w:t>
      </w:r>
      <w:r w:rsidRPr="004A6155">
        <w:rPr>
          <w14:ligatures w14:val="standard"/>
        </w:rPr>
        <w:t>]</w:t>
      </w:r>
      <w:r w:rsidRPr="004A6155">
        <w:rPr>
          <w14:ligatures w14:val="standard"/>
        </w:rPr>
        <w:tab/>
      </w:r>
      <w:r w:rsidRPr="004A6155">
        <w:t>"Google Code Archive - Long-term storage for Google Code Project Hosting". code.google.com. Retrieved 13 June 2020.</w:t>
      </w:r>
    </w:p>
    <w:p w14:paraId="18C93634" w14:textId="7A3121E8" w:rsidR="004A6155" w:rsidRDefault="004A6155" w:rsidP="00D341FA">
      <w:pPr>
        <w:pStyle w:val="Bibentry"/>
      </w:pPr>
    </w:p>
    <w:p w14:paraId="57884442" w14:textId="0C304CD5" w:rsidR="00DC377E" w:rsidRDefault="00DC377E" w:rsidP="00DC377E">
      <w:pPr>
        <w:pStyle w:val="MetadataHead"/>
        <w:rPr>
          <w:color w:val="auto"/>
          <w:sz w:val="14"/>
          <w:szCs w:val="14"/>
        </w:rPr>
      </w:pPr>
    </w:p>
    <w:sectPr w:rsidR="00DC377E"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87350" w14:textId="77777777" w:rsidR="00205791" w:rsidRDefault="00205791">
      <w:r>
        <w:separator/>
      </w:r>
    </w:p>
  </w:endnote>
  <w:endnote w:type="continuationSeparator" w:id="0">
    <w:p w14:paraId="39E42FF1" w14:textId="77777777" w:rsidR="00205791" w:rsidRDefault="00205791">
      <w:r>
        <w:continuationSeparator/>
      </w:r>
    </w:p>
  </w:endnote>
  <w:endnote w:type="continuationNotice" w:id="1">
    <w:p w14:paraId="3C37B254" w14:textId="77777777" w:rsidR="00205791" w:rsidRDefault="002057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054AD" w14:textId="77777777" w:rsidR="00E55761" w:rsidRPr="00586A35" w:rsidRDefault="00E55761" w:rsidP="00586A35">
    <w:pPr>
      <w:pStyle w:val="Footer"/>
      <w:rPr>
        <w:rStyle w:val="PageNumber"/>
        <w:rFonts w:ascii="Linux Biolinum" w:hAnsi="Linux Biolinum" w:cs="Linux Biolinum"/>
      </w:rPr>
    </w:pPr>
  </w:p>
  <w:p w14:paraId="4B1D3E53" w14:textId="77777777" w:rsidR="00E55761" w:rsidRPr="00586A35" w:rsidRDefault="00E5576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5E11B" w14:textId="77777777" w:rsidR="00E55761" w:rsidRPr="00586A35" w:rsidRDefault="00E55761">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1A667E" w14:textId="77777777" w:rsidR="00205791" w:rsidRDefault="00205791">
      <w:r>
        <w:separator/>
      </w:r>
    </w:p>
  </w:footnote>
  <w:footnote w:type="continuationSeparator" w:id="0">
    <w:p w14:paraId="3D50AD6E" w14:textId="77777777" w:rsidR="00205791" w:rsidRDefault="00205791">
      <w:r>
        <w:continuationSeparator/>
      </w:r>
    </w:p>
  </w:footnote>
  <w:footnote w:type="continuationNotice" w:id="1">
    <w:p w14:paraId="145D4FDA" w14:textId="77777777" w:rsidR="00205791" w:rsidRDefault="002057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E55761" w:rsidRPr="00586A35" w14:paraId="59CCC8F6" w14:textId="77777777" w:rsidTr="00586A35">
      <w:tc>
        <w:tcPr>
          <w:tcW w:w="2500" w:type="pct"/>
          <w:vAlign w:val="center"/>
        </w:tcPr>
        <w:p w14:paraId="5A49C86C" w14:textId="7F17B144" w:rsidR="00E55761" w:rsidRPr="00586A35" w:rsidRDefault="00E55761" w:rsidP="00586A35">
          <w:pPr>
            <w:pStyle w:val="Header"/>
            <w:tabs>
              <w:tab w:val="clear" w:pos="4320"/>
              <w:tab w:val="clear" w:pos="8640"/>
            </w:tabs>
            <w:jc w:val="left"/>
            <w:rPr>
              <w:rFonts w:ascii="Linux Biolinum" w:hAnsi="Linux Biolinum" w:cs="Linux Biolinum"/>
            </w:rPr>
          </w:pPr>
          <w:r>
            <w:rPr>
              <w:rFonts w:ascii="Linux Biolinum" w:hAnsi="Linux Biolinum" w:cs="Linux Biolinum"/>
            </w:rPr>
            <w:t xml:space="preserve">Real-time Prediction of Popularity of Online News Articles </w:t>
          </w:r>
        </w:p>
      </w:tc>
      <w:tc>
        <w:tcPr>
          <w:tcW w:w="2500" w:type="pct"/>
          <w:vAlign w:val="center"/>
        </w:tcPr>
        <w:p w14:paraId="5B9AB98A" w14:textId="0C31DDB1" w:rsidR="00E55761" w:rsidRPr="00586A35" w:rsidRDefault="00FC35A0" w:rsidP="00FC35A0">
          <w:pPr>
            <w:pStyle w:val="Header"/>
            <w:tabs>
              <w:tab w:val="clear" w:pos="4320"/>
              <w:tab w:val="clear" w:pos="8640"/>
            </w:tabs>
            <w:jc w:val="right"/>
            <w:rPr>
              <w:rFonts w:ascii="Linux Biolinum" w:hAnsi="Linux Biolinum" w:cs="Linux Biolinum"/>
            </w:rPr>
          </w:pPr>
          <w:r w:rsidRPr="00FC35A0">
            <w:rPr>
              <w:rFonts w:ascii="Linux Biolinum" w:hAnsi="Linux Biolinum" w:cs="Linux Biolinum"/>
            </w:rPr>
            <w:fldChar w:fldCharType="begin"/>
          </w:r>
          <w:r w:rsidRPr="00FC35A0">
            <w:rPr>
              <w:rFonts w:ascii="Linux Biolinum" w:hAnsi="Linux Biolinum" w:cs="Linux Biolinum"/>
            </w:rPr>
            <w:instrText xml:space="preserve"> PAGE   \* MERGEFORMAT </w:instrText>
          </w:r>
          <w:r w:rsidRPr="00FC35A0">
            <w:rPr>
              <w:rFonts w:ascii="Linux Biolinum" w:hAnsi="Linux Biolinum" w:cs="Linux Biolinum"/>
            </w:rPr>
            <w:fldChar w:fldCharType="separate"/>
          </w:r>
          <w:r w:rsidRPr="00FC35A0">
            <w:rPr>
              <w:rFonts w:ascii="Linux Biolinum" w:hAnsi="Linux Biolinum" w:cs="Linux Biolinum"/>
              <w:noProof/>
            </w:rPr>
            <w:t>1</w:t>
          </w:r>
          <w:r w:rsidRPr="00FC35A0">
            <w:rPr>
              <w:rFonts w:ascii="Linux Biolinum" w:hAnsi="Linux Biolinum" w:cs="Linux Biolinum"/>
              <w:noProof/>
            </w:rPr>
            <w:fldChar w:fldCharType="end"/>
          </w:r>
        </w:p>
      </w:tc>
    </w:tr>
  </w:tbl>
  <w:p w14:paraId="20465970" w14:textId="77777777" w:rsidR="00E55761" w:rsidRPr="00586A35" w:rsidRDefault="00E5576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500" w:type="pct"/>
      <w:tblLook w:val="0000" w:firstRow="0" w:lastRow="0" w:firstColumn="0" w:lastColumn="0" w:noHBand="0" w:noVBand="0"/>
    </w:tblPr>
    <w:tblGrid>
      <w:gridCol w:w="5041"/>
      <w:gridCol w:w="5041"/>
      <w:gridCol w:w="5038"/>
    </w:tblGrid>
    <w:tr w:rsidR="00E55761" w:rsidRPr="00586A35" w14:paraId="44D5948E" w14:textId="77777777" w:rsidTr="00E55761">
      <w:tc>
        <w:tcPr>
          <w:tcW w:w="1667" w:type="pct"/>
          <w:vAlign w:val="center"/>
        </w:tcPr>
        <w:p w14:paraId="52A9482C" w14:textId="7217654A" w:rsidR="00E55761" w:rsidRPr="00586A35" w:rsidRDefault="00E55761" w:rsidP="00E55761">
          <w:pPr>
            <w:pStyle w:val="Header"/>
            <w:tabs>
              <w:tab w:val="clear" w:pos="4320"/>
              <w:tab w:val="clear" w:pos="8640"/>
            </w:tabs>
            <w:jc w:val="left"/>
            <w:rPr>
              <w:rFonts w:ascii="Linux Biolinum" w:hAnsi="Linux Biolinum" w:cs="Linux Biolinum"/>
            </w:rPr>
          </w:pPr>
          <w:r>
            <w:rPr>
              <w:rFonts w:ascii="Linux Biolinum" w:hAnsi="Linux Biolinum" w:cs="Linux Biolinum"/>
            </w:rPr>
            <w:t xml:space="preserve">Real-time Prediction of Popularity of Online News Articles </w:t>
          </w:r>
        </w:p>
      </w:tc>
      <w:tc>
        <w:tcPr>
          <w:tcW w:w="1667" w:type="pct"/>
          <w:vAlign w:val="center"/>
        </w:tcPr>
        <w:p w14:paraId="07BC94E9" w14:textId="6F4D0C25" w:rsidR="00E55761" w:rsidRPr="00586A35" w:rsidRDefault="00FC35A0" w:rsidP="00FC35A0">
          <w:pPr>
            <w:pStyle w:val="Header"/>
            <w:tabs>
              <w:tab w:val="clear" w:pos="4320"/>
              <w:tab w:val="clear" w:pos="8640"/>
            </w:tabs>
            <w:jc w:val="right"/>
            <w:rPr>
              <w:rFonts w:ascii="Linux Biolinum" w:hAnsi="Linux Biolinum" w:cs="Linux Biolinum"/>
            </w:rPr>
          </w:pPr>
          <w:r w:rsidRPr="00FC35A0">
            <w:rPr>
              <w:rFonts w:ascii="Linux Biolinum" w:hAnsi="Linux Biolinum" w:cs="Linux Biolinum"/>
            </w:rPr>
            <w:fldChar w:fldCharType="begin"/>
          </w:r>
          <w:r w:rsidRPr="00FC35A0">
            <w:rPr>
              <w:rFonts w:ascii="Linux Biolinum" w:hAnsi="Linux Biolinum" w:cs="Linux Biolinum"/>
            </w:rPr>
            <w:instrText xml:space="preserve"> PAGE   \* MERGEFORMAT </w:instrText>
          </w:r>
          <w:r w:rsidRPr="00FC35A0">
            <w:rPr>
              <w:rFonts w:ascii="Linux Biolinum" w:hAnsi="Linux Biolinum" w:cs="Linux Biolinum"/>
            </w:rPr>
            <w:fldChar w:fldCharType="separate"/>
          </w:r>
          <w:r w:rsidRPr="00FC35A0">
            <w:rPr>
              <w:rFonts w:ascii="Linux Biolinum" w:hAnsi="Linux Biolinum" w:cs="Linux Biolinum"/>
              <w:noProof/>
            </w:rPr>
            <w:t>1</w:t>
          </w:r>
          <w:r w:rsidRPr="00FC35A0">
            <w:rPr>
              <w:rFonts w:ascii="Linux Biolinum" w:hAnsi="Linux Biolinum" w:cs="Linux Biolinum"/>
              <w:noProof/>
            </w:rPr>
            <w:fldChar w:fldCharType="end"/>
          </w:r>
        </w:p>
      </w:tc>
      <w:tc>
        <w:tcPr>
          <w:tcW w:w="1667" w:type="pct"/>
          <w:vAlign w:val="center"/>
        </w:tcPr>
        <w:p w14:paraId="68A96005" w14:textId="483560EE" w:rsidR="00E55761" w:rsidRPr="00586A35" w:rsidRDefault="00E55761" w:rsidP="00E55761">
          <w:pPr>
            <w:pStyle w:val="Header"/>
            <w:tabs>
              <w:tab w:val="clear" w:pos="4320"/>
              <w:tab w:val="clear" w:pos="8640"/>
            </w:tabs>
            <w:jc w:val="right"/>
            <w:rPr>
              <w:rFonts w:ascii="Linux Biolinum" w:hAnsi="Linux Biolinum" w:cs="Linux Biolinum"/>
            </w:rPr>
          </w:pPr>
          <w:r>
            <w:rPr>
              <w:rFonts w:ascii="Linux Biolinum" w:hAnsi="Linux Biolinum" w:cs="Linux Biolinum"/>
            </w:rPr>
            <w:t>IIT Hyderabad</w:t>
          </w:r>
        </w:p>
      </w:tc>
    </w:tr>
  </w:tbl>
  <w:p w14:paraId="50B0E546" w14:textId="77777777" w:rsidR="00E55761" w:rsidRPr="00586A35" w:rsidRDefault="00E55761"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multilevel"/>
    <w:tmpl w:val="D52EF8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680472"/>
    <w:multiLevelType w:val="hybridMultilevel"/>
    <w:tmpl w:val="19CAD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A21C8"/>
    <w:multiLevelType w:val="multilevel"/>
    <w:tmpl w:val="6268B2D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139171D"/>
    <w:multiLevelType w:val="hybridMultilevel"/>
    <w:tmpl w:val="854E7454"/>
    <w:lvl w:ilvl="0" w:tplc="5768BE9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9"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5B20CF"/>
    <w:multiLevelType w:val="hybridMultilevel"/>
    <w:tmpl w:val="B1B6284C"/>
    <w:lvl w:ilvl="0" w:tplc="5F6C50CA">
      <w:start w:val="1"/>
      <w:numFmt w:val="bullet"/>
      <w:lvlText w:val=""/>
      <w:lvlJc w:val="left"/>
      <w:pPr>
        <w:ind w:left="720" w:hanging="360"/>
      </w:pPr>
      <w:rPr>
        <w:rFonts w:ascii="Symbol" w:hAnsi="Symbol" w:hint="default"/>
      </w:rPr>
    </w:lvl>
    <w:lvl w:ilvl="1" w:tplc="C51AF9F8">
      <w:start w:val="1"/>
      <w:numFmt w:val="bullet"/>
      <w:lvlText w:val="o"/>
      <w:lvlJc w:val="left"/>
      <w:pPr>
        <w:ind w:left="1440" w:hanging="360"/>
      </w:pPr>
      <w:rPr>
        <w:rFonts w:ascii="Courier New" w:hAnsi="Courier New" w:hint="default"/>
      </w:rPr>
    </w:lvl>
    <w:lvl w:ilvl="2" w:tplc="4AA02DAA">
      <w:start w:val="1"/>
      <w:numFmt w:val="bullet"/>
      <w:lvlText w:val=""/>
      <w:lvlJc w:val="left"/>
      <w:pPr>
        <w:ind w:left="2160" w:hanging="360"/>
      </w:pPr>
      <w:rPr>
        <w:rFonts w:ascii="Wingdings" w:hAnsi="Wingdings" w:hint="default"/>
      </w:rPr>
    </w:lvl>
    <w:lvl w:ilvl="3" w:tplc="171A7DFA">
      <w:start w:val="1"/>
      <w:numFmt w:val="bullet"/>
      <w:lvlText w:val=""/>
      <w:lvlJc w:val="left"/>
      <w:pPr>
        <w:ind w:left="2880" w:hanging="360"/>
      </w:pPr>
      <w:rPr>
        <w:rFonts w:ascii="Symbol" w:hAnsi="Symbol" w:hint="default"/>
      </w:rPr>
    </w:lvl>
    <w:lvl w:ilvl="4" w:tplc="68DE6EE4">
      <w:start w:val="1"/>
      <w:numFmt w:val="bullet"/>
      <w:lvlText w:val="o"/>
      <w:lvlJc w:val="left"/>
      <w:pPr>
        <w:ind w:left="3600" w:hanging="360"/>
      </w:pPr>
      <w:rPr>
        <w:rFonts w:ascii="Courier New" w:hAnsi="Courier New" w:hint="default"/>
      </w:rPr>
    </w:lvl>
    <w:lvl w:ilvl="5" w:tplc="8528BB48">
      <w:start w:val="1"/>
      <w:numFmt w:val="bullet"/>
      <w:lvlText w:val=""/>
      <w:lvlJc w:val="left"/>
      <w:pPr>
        <w:ind w:left="4320" w:hanging="360"/>
      </w:pPr>
      <w:rPr>
        <w:rFonts w:ascii="Wingdings" w:hAnsi="Wingdings" w:hint="default"/>
      </w:rPr>
    </w:lvl>
    <w:lvl w:ilvl="6" w:tplc="54441F08">
      <w:start w:val="1"/>
      <w:numFmt w:val="bullet"/>
      <w:lvlText w:val=""/>
      <w:lvlJc w:val="left"/>
      <w:pPr>
        <w:ind w:left="5040" w:hanging="360"/>
      </w:pPr>
      <w:rPr>
        <w:rFonts w:ascii="Symbol" w:hAnsi="Symbol" w:hint="default"/>
      </w:rPr>
    </w:lvl>
    <w:lvl w:ilvl="7" w:tplc="CC30D8B4">
      <w:start w:val="1"/>
      <w:numFmt w:val="bullet"/>
      <w:lvlText w:val="o"/>
      <w:lvlJc w:val="left"/>
      <w:pPr>
        <w:ind w:left="5760" w:hanging="360"/>
      </w:pPr>
      <w:rPr>
        <w:rFonts w:ascii="Courier New" w:hAnsi="Courier New" w:hint="default"/>
      </w:rPr>
    </w:lvl>
    <w:lvl w:ilvl="8" w:tplc="16865F0A">
      <w:start w:val="1"/>
      <w:numFmt w:val="bullet"/>
      <w:lvlText w:val=""/>
      <w:lvlJc w:val="left"/>
      <w:pPr>
        <w:ind w:left="6480" w:hanging="360"/>
      </w:pPr>
      <w:rPr>
        <w:rFonts w:ascii="Wingdings" w:hAnsi="Wingdings" w:hint="default"/>
      </w:r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05F5A32"/>
    <w:multiLevelType w:val="hybridMultilevel"/>
    <w:tmpl w:val="6C6C0662"/>
    <w:lvl w:ilvl="0" w:tplc="D1C4F9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71D96A87"/>
    <w:multiLevelType w:val="hybridMultilevel"/>
    <w:tmpl w:val="FFFFFFFF"/>
    <w:lvl w:ilvl="0" w:tplc="FF9831AC">
      <w:start w:val="1"/>
      <w:numFmt w:val="bullet"/>
      <w:lvlText w:val=""/>
      <w:lvlJc w:val="left"/>
      <w:pPr>
        <w:ind w:left="720" w:hanging="360"/>
      </w:pPr>
      <w:rPr>
        <w:rFonts w:ascii="Symbol" w:hAnsi="Symbol" w:hint="default"/>
      </w:rPr>
    </w:lvl>
    <w:lvl w:ilvl="1" w:tplc="0902D4C6">
      <w:start w:val="1"/>
      <w:numFmt w:val="bullet"/>
      <w:lvlText w:val="o"/>
      <w:lvlJc w:val="left"/>
      <w:pPr>
        <w:ind w:left="1440" w:hanging="360"/>
      </w:pPr>
      <w:rPr>
        <w:rFonts w:ascii="Courier New" w:hAnsi="Courier New" w:hint="default"/>
      </w:rPr>
    </w:lvl>
    <w:lvl w:ilvl="2" w:tplc="67CC9A58">
      <w:start w:val="1"/>
      <w:numFmt w:val="bullet"/>
      <w:lvlText w:val=""/>
      <w:lvlJc w:val="left"/>
      <w:pPr>
        <w:ind w:left="2160" w:hanging="360"/>
      </w:pPr>
      <w:rPr>
        <w:rFonts w:ascii="Wingdings" w:hAnsi="Wingdings" w:hint="default"/>
      </w:rPr>
    </w:lvl>
    <w:lvl w:ilvl="3" w:tplc="B8C602C8">
      <w:start w:val="1"/>
      <w:numFmt w:val="bullet"/>
      <w:lvlText w:val=""/>
      <w:lvlJc w:val="left"/>
      <w:pPr>
        <w:ind w:left="2880" w:hanging="360"/>
      </w:pPr>
      <w:rPr>
        <w:rFonts w:ascii="Symbol" w:hAnsi="Symbol" w:hint="default"/>
      </w:rPr>
    </w:lvl>
    <w:lvl w:ilvl="4" w:tplc="F0E87DB4">
      <w:start w:val="1"/>
      <w:numFmt w:val="bullet"/>
      <w:lvlText w:val="o"/>
      <w:lvlJc w:val="left"/>
      <w:pPr>
        <w:ind w:left="3600" w:hanging="360"/>
      </w:pPr>
      <w:rPr>
        <w:rFonts w:ascii="Courier New" w:hAnsi="Courier New" w:hint="default"/>
      </w:rPr>
    </w:lvl>
    <w:lvl w:ilvl="5" w:tplc="D3F876CE">
      <w:start w:val="1"/>
      <w:numFmt w:val="bullet"/>
      <w:lvlText w:val=""/>
      <w:lvlJc w:val="left"/>
      <w:pPr>
        <w:ind w:left="4320" w:hanging="360"/>
      </w:pPr>
      <w:rPr>
        <w:rFonts w:ascii="Wingdings" w:hAnsi="Wingdings" w:hint="default"/>
      </w:rPr>
    </w:lvl>
    <w:lvl w:ilvl="6" w:tplc="34202EC8">
      <w:start w:val="1"/>
      <w:numFmt w:val="bullet"/>
      <w:lvlText w:val=""/>
      <w:lvlJc w:val="left"/>
      <w:pPr>
        <w:ind w:left="5040" w:hanging="360"/>
      </w:pPr>
      <w:rPr>
        <w:rFonts w:ascii="Symbol" w:hAnsi="Symbol" w:hint="default"/>
      </w:rPr>
    </w:lvl>
    <w:lvl w:ilvl="7" w:tplc="1F683FB2">
      <w:start w:val="1"/>
      <w:numFmt w:val="bullet"/>
      <w:lvlText w:val="o"/>
      <w:lvlJc w:val="left"/>
      <w:pPr>
        <w:ind w:left="5760" w:hanging="360"/>
      </w:pPr>
      <w:rPr>
        <w:rFonts w:ascii="Courier New" w:hAnsi="Courier New" w:hint="default"/>
      </w:rPr>
    </w:lvl>
    <w:lvl w:ilvl="8" w:tplc="FCD63238">
      <w:start w:val="1"/>
      <w:numFmt w:val="bullet"/>
      <w:lvlText w:val=""/>
      <w:lvlJc w:val="left"/>
      <w:pPr>
        <w:ind w:left="6480" w:hanging="360"/>
      </w:pPr>
      <w:rPr>
        <w:rFonts w:ascii="Wingdings" w:hAnsi="Wingdings" w:hint="default"/>
      </w:rPr>
    </w:lvl>
  </w:abstractNum>
  <w:abstractNum w:abstractNumId="3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5"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6"/>
  </w:num>
  <w:num w:numId="3">
    <w:abstractNumId w:val="10"/>
  </w:num>
  <w:num w:numId="4">
    <w:abstractNumId w:val="32"/>
  </w:num>
  <w:num w:numId="5">
    <w:abstractNumId w:val="23"/>
  </w:num>
  <w:num w:numId="6">
    <w:abstractNumId w:val="18"/>
  </w:num>
  <w:num w:numId="7">
    <w:abstractNumId w:val="30"/>
  </w:num>
  <w:num w:numId="8">
    <w:abstractNumId w:val="25"/>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8"/>
  </w:num>
  <w:num w:numId="22">
    <w:abstractNumId w:val="35"/>
  </w:num>
  <w:num w:numId="23">
    <w:abstractNumId w:val="13"/>
  </w:num>
  <w:num w:numId="24">
    <w:abstractNumId w:val="31"/>
  </w:num>
  <w:num w:numId="25">
    <w:abstractNumId w:val="26"/>
  </w:num>
  <w:num w:numId="26">
    <w:abstractNumId w:val="19"/>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2"/>
  </w:num>
  <w:num w:numId="31">
    <w:abstractNumId w:val="11"/>
  </w:num>
  <w:num w:numId="32">
    <w:abstractNumId w:val="27"/>
  </w:num>
  <w:num w:numId="33">
    <w:abstractNumId w:val="17"/>
  </w:num>
  <w:num w:numId="34">
    <w:abstractNumId w:val="14"/>
  </w:num>
  <w:num w:numId="35">
    <w:abstractNumId w:val="21"/>
  </w:num>
  <w:num w:numId="36">
    <w:abstractNumId w:val="33"/>
  </w:num>
  <w:num w:numId="37">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24A3"/>
    <w:rsid w:val="0000379B"/>
    <w:rsid w:val="0000598B"/>
    <w:rsid w:val="00006AFF"/>
    <w:rsid w:val="00010DAD"/>
    <w:rsid w:val="00011083"/>
    <w:rsid w:val="000117AB"/>
    <w:rsid w:val="000122AC"/>
    <w:rsid w:val="000122E7"/>
    <w:rsid w:val="00015A86"/>
    <w:rsid w:val="00016CD1"/>
    <w:rsid w:val="00020535"/>
    <w:rsid w:val="000215CF"/>
    <w:rsid w:val="00022507"/>
    <w:rsid w:val="00023DF6"/>
    <w:rsid w:val="00023F35"/>
    <w:rsid w:val="000256A4"/>
    <w:rsid w:val="00032B62"/>
    <w:rsid w:val="00032DE4"/>
    <w:rsid w:val="0003321C"/>
    <w:rsid w:val="000341D5"/>
    <w:rsid w:val="00035FAD"/>
    <w:rsid w:val="00036F2D"/>
    <w:rsid w:val="000410B7"/>
    <w:rsid w:val="00041330"/>
    <w:rsid w:val="000422DD"/>
    <w:rsid w:val="00045252"/>
    <w:rsid w:val="0004686C"/>
    <w:rsid w:val="00047398"/>
    <w:rsid w:val="00050EEF"/>
    <w:rsid w:val="00052A1A"/>
    <w:rsid w:val="00052C34"/>
    <w:rsid w:val="00053806"/>
    <w:rsid w:val="00054711"/>
    <w:rsid w:val="00054F6F"/>
    <w:rsid w:val="00055496"/>
    <w:rsid w:val="00055547"/>
    <w:rsid w:val="00056777"/>
    <w:rsid w:val="0005791A"/>
    <w:rsid w:val="00061D31"/>
    <w:rsid w:val="00062D29"/>
    <w:rsid w:val="00062D4E"/>
    <w:rsid w:val="00062F19"/>
    <w:rsid w:val="000631B4"/>
    <w:rsid w:val="000633C7"/>
    <w:rsid w:val="000633DB"/>
    <w:rsid w:val="0006492E"/>
    <w:rsid w:val="00064B24"/>
    <w:rsid w:val="00065A30"/>
    <w:rsid w:val="00066DA7"/>
    <w:rsid w:val="00067FD8"/>
    <w:rsid w:val="000713CD"/>
    <w:rsid w:val="00072E69"/>
    <w:rsid w:val="0007392C"/>
    <w:rsid w:val="000739F9"/>
    <w:rsid w:val="00073D0E"/>
    <w:rsid w:val="00075C6D"/>
    <w:rsid w:val="00077680"/>
    <w:rsid w:val="00080E27"/>
    <w:rsid w:val="000814BA"/>
    <w:rsid w:val="000815B8"/>
    <w:rsid w:val="000819C0"/>
    <w:rsid w:val="00082207"/>
    <w:rsid w:val="000825F0"/>
    <w:rsid w:val="00082C0A"/>
    <w:rsid w:val="0008431E"/>
    <w:rsid w:val="00087B00"/>
    <w:rsid w:val="000886A2"/>
    <w:rsid w:val="00090306"/>
    <w:rsid w:val="00092684"/>
    <w:rsid w:val="000A1C5E"/>
    <w:rsid w:val="000A2287"/>
    <w:rsid w:val="000A2622"/>
    <w:rsid w:val="000A5653"/>
    <w:rsid w:val="000A7793"/>
    <w:rsid w:val="000B16DA"/>
    <w:rsid w:val="000B2907"/>
    <w:rsid w:val="000B4480"/>
    <w:rsid w:val="000B57C4"/>
    <w:rsid w:val="000B5A04"/>
    <w:rsid w:val="000C050B"/>
    <w:rsid w:val="000C2097"/>
    <w:rsid w:val="000C2535"/>
    <w:rsid w:val="000C26A4"/>
    <w:rsid w:val="000C30EC"/>
    <w:rsid w:val="000C337E"/>
    <w:rsid w:val="000C471F"/>
    <w:rsid w:val="000C6352"/>
    <w:rsid w:val="000C688C"/>
    <w:rsid w:val="000D00B7"/>
    <w:rsid w:val="000D0827"/>
    <w:rsid w:val="000D1FF2"/>
    <w:rsid w:val="000D25E6"/>
    <w:rsid w:val="000D2A67"/>
    <w:rsid w:val="000D2CB6"/>
    <w:rsid w:val="000D7C5D"/>
    <w:rsid w:val="000E01AA"/>
    <w:rsid w:val="000E05E8"/>
    <w:rsid w:val="000E0D8E"/>
    <w:rsid w:val="000E118B"/>
    <w:rsid w:val="000E278E"/>
    <w:rsid w:val="000E2B96"/>
    <w:rsid w:val="000E4DED"/>
    <w:rsid w:val="000E64FC"/>
    <w:rsid w:val="000E770C"/>
    <w:rsid w:val="000E7A87"/>
    <w:rsid w:val="000F299A"/>
    <w:rsid w:val="000F2CD2"/>
    <w:rsid w:val="000F36D3"/>
    <w:rsid w:val="000F44FC"/>
    <w:rsid w:val="000F6090"/>
    <w:rsid w:val="000F6C9C"/>
    <w:rsid w:val="000F724A"/>
    <w:rsid w:val="00100395"/>
    <w:rsid w:val="00100BF9"/>
    <w:rsid w:val="00100E92"/>
    <w:rsid w:val="0010196F"/>
    <w:rsid w:val="00103DB3"/>
    <w:rsid w:val="001041A3"/>
    <w:rsid w:val="00104FCA"/>
    <w:rsid w:val="0010534D"/>
    <w:rsid w:val="00106680"/>
    <w:rsid w:val="001146C3"/>
    <w:rsid w:val="00114DF5"/>
    <w:rsid w:val="00122D7A"/>
    <w:rsid w:val="00123B82"/>
    <w:rsid w:val="00125818"/>
    <w:rsid w:val="00125AC6"/>
    <w:rsid w:val="00127784"/>
    <w:rsid w:val="00127D30"/>
    <w:rsid w:val="0013113A"/>
    <w:rsid w:val="001314CF"/>
    <w:rsid w:val="00134CA7"/>
    <w:rsid w:val="0013527B"/>
    <w:rsid w:val="00135DD9"/>
    <w:rsid w:val="001363F5"/>
    <w:rsid w:val="001401D0"/>
    <w:rsid w:val="001404AE"/>
    <w:rsid w:val="00140C02"/>
    <w:rsid w:val="00141A17"/>
    <w:rsid w:val="0014244B"/>
    <w:rsid w:val="00142FEA"/>
    <w:rsid w:val="001438C0"/>
    <w:rsid w:val="001451E9"/>
    <w:rsid w:val="001453E7"/>
    <w:rsid w:val="00145419"/>
    <w:rsid w:val="00145486"/>
    <w:rsid w:val="00145F59"/>
    <w:rsid w:val="00150131"/>
    <w:rsid w:val="00152035"/>
    <w:rsid w:val="00152510"/>
    <w:rsid w:val="00153CEA"/>
    <w:rsid w:val="001566AE"/>
    <w:rsid w:val="0016012B"/>
    <w:rsid w:val="001637D9"/>
    <w:rsid w:val="00165413"/>
    <w:rsid w:val="001657C7"/>
    <w:rsid w:val="00165C3F"/>
    <w:rsid w:val="001672F8"/>
    <w:rsid w:val="001679B9"/>
    <w:rsid w:val="00170987"/>
    <w:rsid w:val="00171780"/>
    <w:rsid w:val="001726DF"/>
    <w:rsid w:val="00173036"/>
    <w:rsid w:val="001751F7"/>
    <w:rsid w:val="00175D1D"/>
    <w:rsid w:val="00176191"/>
    <w:rsid w:val="001861B3"/>
    <w:rsid w:val="001872CF"/>
    <w:rsid w:val="00193445"/>
    <w:rsid w:val="00195CF6"/>
    <w:rsid w:val="001961CD"/>
    <w:rsid w:val="00196498"/>
    <w:rsid w:val="0019659C"/>
    <w:rsid w:val="00196D4C"/>
    <w:rsid w:val="001A06AF"/>
    <w:rsid w:val="001A175C"/>
    <w:rsid w:val="001A1BC9"/>
    <w:rsid w:val="001A43B1"/>
    <w:rsid w:val="001A5491"/>
    <w:rsid w:val="001A6FEE"/>
    <w:rsid w:val="001A71BB"/>
    <w:rsid w:val="001B06D1"/>
    <w:rsid w:val="001B0E13"/>
    <w:rsid w:val="001B14F3"/>
    <w:rsid w:val="001B176A"/>
    <w:rsid w:val="001B1EC7"/>
    <w:rsid w:val="001B29D6"/>
    <w:rsid w:val="001B302F"/>
    <w:rsid w:val="001B6C73"/>
    <w:rsid w:val="001B78DE"/>
    <w:rsid w:val="001C0678"/>
    <w:rsid w:val="001C0AA0"/>
    <w:rsid w:val="001C1972"/>
    <w:rsid w:val="001C39DA"/>
    <w:rsid w:val="001C6460"/>
    <w:rsid w:val="001C7363"/>
    <w:rsid w:val="001C7D2D"/>
    <w:rsid w:val="001D1378"/>
    <w:rsid w:val="001D4D68"/>
    <w:rsid w:val="001D5887"/>
    <w:rsid w:val="001D7468"/>
    <w:rsid w:val="001E151F"/>
    <w:rsid w:val="001E15BB"/>
    <w:rsid w:val="001E19C9"/>
    <w:rsid w:val="001E1F89"/>
    <w:rsid w:val="001E2720"/>
    <w:rsid w:val="001E27D0"/>
    <w:rsid w:val="001E2B98"/>
    <w:rsid w:val="001E2D46"/>
    <w:rsid w:val="001E4268"/>
    <w:rsid w:val="001E61CC"/>
    <w:rsid w:val="001E6FAF"/>
    <w:rsid w:val="001E71D7"/>
    <w:rsid w:val="001F15FC"/>
    <w:rsid w:val="001F210C"/>
    <w:rsid w:val="001F335B"/>
    <w:rsid w:val="001F3C52"/>
    <w:rsid w:val="001F3CAE"/>
    <w:rsid w:val="001F4858"/>
    <w:rsid w:val="001F4EEA"/>
    <w:rsid w:val="001F515C"/>
    <w:rsid w:val="001F58B8"/>
    <w:rsid w:val="0020294A"/>
    <w:rsid w:val="0020318F"/>
    <w:rsid w:val="00204187"/>
    <w:rsid w:val="00205482"/>
    <w:rsid w:val="00205791"/>
    <w:rsid w:val="0021123E"/>
    <w:rsid w:val="0021494B"/>
    <w:rsid w:val="002155DB"/>
    <w:rsid w:val="0021637C"/>
    <w:rsid w:val="00216E1F"/>
    <w:rsid w:val="00220759"/>
    <w:rsid w:val="00220846"/>
    <w:rsid w:val="002229E9"/>
    <w:rsid w:val="002233F8"/>
    <w:rsid w:val="00225010"/>
    <w:rsid w:val="00225C20"/>
    <w:rsid w:val="002260B6"/>
    <w:rsid w:val="00226EA4"/>
    <w:rsid w:val="002316B3"/>
    <w:rsid w:val="00232937"/>
    <w:rsid w:val="00232BFB"/>
    <w:rsid w:val="00234766"/>
    <w:rsid w:val="00235B02"/>
    <w:rsid w:val="00237936"/>
    <w:rsid w:val="00237F95"/>
    <w:rsid w:val="00240183"/>
    <w:rsid w:val="00240DA3"/>
    <w:rsid w:val="002410CE"/>
    <w:rsid w:val="00242968"/>
    <w:rsid w:val="00243754"/>
    <w:rsid w:val="00245119"/>
    <w:rsid w:val="00250FEF"/>
    <w:rsid w:val="0025196B"/>
    <w:rsid w:val="00252596"/>
    <w:rsid w:val="00253FAF"/>
    <w:rsid w:val="0025446D"/>
    <w:rsid w:val="00255BE3"/>
    <w:rsid w:val="00256675"/>
    <w:rsid w:val="00256952"/>
    <w:rsid w:val="00262845"/>
    <w:rsid w:val="0026460A"/>
    <w:rsid w:val="00264B6B"/>
    <w:rsid w:val="002651FF"/>
    <w:rsid w:val="0026578A"/>
    <w:rsid w:val="00266744"/>
    <w:rsid w:val="0026727D"/>
    <w:rsid w:val="00267B45"/>
    <w:rsid w:val="00270139"/>
    <w:rsid w:val="00270347"/>
    <w:rsid w:val="002703B7"/>
    <w:rsid w:val="00270E84"/>
    <w:rsid w:val="0027195D"/>
    <w:rsid w:val="002738DA"/>
    <w:rsid w:val="00274BBE"/>
    <w:rsid w:val="00274E25"/>
    <w:rsid w:val="00275795"/>
    <w:rsid w:val="002768B0"/>
    <w:rsid w:val="00277BFD"/>
    <w:rsid w:val="00281AB5"/>
    <w:rsid w:val="00281B4E"/>
    <w:rsid w:val="00282789"/>
    <w:rsid w:val="00283482"/>
    <w:rsid w:val="002838E9"/>
    <w:rsid w:val="002840EF"/>
    <w:rsid w:val="00284370"/>
    <w:rsid w:val="00284665"/>
    <w:rsid w:val="00290DF5"/>
    <w:rsid w:val="00292645"/>
    <w:rsid w:val="00292EF7"/>
    <w:rsid w:val="00294877"/>
    <w:rsid w:val="0029583F"/>
    <w:rsid w:val="002962BE"/>
    <w:rsid w:val="00297175"/>
    <w:rsid w:val="002A2070"/>
    <w:rsid w:val="002A2C85"/>
    <w:rsid w:val="002A3764"/>
    <w:rsid w:val="002A3D9A"/>
    <w:rsid w:val="002A517A"/>
    <w:rsid w:val="002A5C1F"/>
    <w:rsid w:val="002A75EE"/>
    <w:rsid w:val="002A766C"/>
    <w:rsid w:val="002B01E4"/>
    <w:rsid w:val="002B06E0"/>
    <w:rsid w:val="002B16BE"/>
    <w:rsid w:val="002B1F59"/>
    <w:rsid w:val="002B3044"/>
    <w:rsid w:val="002B39E4"/>
    <w:rsid w:val="002B7942"/>
    <w:rsid w:val="002C0D35"/>
    <w:rsid w:val="002C21D1"/>
    <w:rsid w:val="002C272B"/>
    <w:rsid w:val="002C3200"/>
    <w:rsid w:val="002C6C6B"/>
    <w:rsid w:val="002D0A70"/>
    <w:rsid w:val="002D26C4"/>
    <w:rsid w:val="002D606C"/>
    <w:rsid w:val="002E0BE2"/>
    <w:rsid w:val="002E14EC"/>
    <w:rsid w:val="002E3115"/>
    <w:rsid w:val="002E38B1"/>
    <w:rsid w:val="002E49F3"/>
    <w:rsid w:val="002E4A2D"/>
    <w:rsid w:val="002E4ADE"/>
    <w:rsid w:val="002E5408"/>
    <w:rsid w:val="002E5EEB"/>
    <w:rsid w:val="002E6618"/>
    <w:rsid w:val="002E6F61"/>
    <w:rsid w:val="002F02AF"/>
    <w:rsid w:val="002F069E"/>
    <w:rsid w:val="002F09A9"/>
    <w:rsid w:val="002F0A06"/>
    <w:rsid w:val="002F1410"/>
    <w:rsid w:val="002F1618"/>
    <w:rsid w:val="002F2289"/>
    <w:rsid w:val="002F2EB2"/>
    <w:rsid w:val="002F53E8"/>
    <w:rsid w:val="002F6002"/>
    <w:rsid w:val="002F6E94"/>
    <w:rsid w:val="00301545"/>
    <w:rsid w:val="00303FAD"/>
    <w:rsid w:val="0030452E"/>
    <w:rsid w:val="0030518B"/>
    <w:rsid w:val="003057B1"/>
    <w:rsid w:val="00307501"/>
    <w:rsid w:val="00310EE7"/>
    <w:rsid w:val="00311B85"/>
    <w:rsid w:val="00315802"/>
    <w:rsid w:val="0031630C"/>
    <w:rsid w:val="00317850"/>
    <w:rsid w:val="003207A3"/>
    <w:rsid w:val="00321DDC"/>
    <w:rsid w:val="00322C3E"/>
    <w:rsid w:val="00325FCC"/>
    <w:rsid w:val="0032749A"/>
    <w:rsid w:val="0032767B"/>
    <w:rsid w:val="0032775A"/>
    <w:rsid w:val="00327C07"/>
    <w:rsid w:val="003302E4"/>
    <w:rsid w:val="00330A60"/>
    <w:rsid w:val="003319E6"/>
    <w:rsid w:val="0033284D"/>
    <w:rsid w:val="0033342D"/>
    <w:rsid w:val="00333D8E"/>
    <w:rsid w:val="003342CD"/>
    <w:rsid w:val="00336D12"/>
    <w:rsid w:val="0034235E"/>
    <w:rsid w:val="00344A3B"/>
    <w:rsid w:val="003456DE"/>
    <w:rsid w:val="00345C0E"/>
    <w:rsid w:val="0034663D"/>
    <w:rsid w:val="00346955"/>
    <w:rsid w:val="00347ED7"/>
    <w:rsid w:val="003501C8"/>
    <w:rsid w:val="00356296"/>
    <w:rsid w:val="00357671"/>
    <w:rsid w:val="0036561B"/>
    <w:rsid w:val="00371C49"/>
    <w:rsid w:val="00372DDB"/>
    <w:rsid w:val="00373175"/>
    <w:rsid w:val="0037572A"/>
    <w:rsid w:val="00376006"/>
    <w:rsid w:val="00376CCC"/>
    <w:rsid w:val="0038080D"/>
    <w:rsid w:val="00383103"/>
    <w:rsid w:val="003907C9"/>
    <w:rsid w:val="00390853"/>
    <w:rsid w:val="00391D9F"/>
    <w:rsid w:val="00392395"/>
    <w:rsid w:val="003936B1"/>
    <w:rsid w:val="003944CF"/>
    <w:rsid w:val="0039782A"/>
    <w:rsid w:val="003A1ABD"/>
    <w:rsid w:val="003A3327"/>
    <w:rsid w:val="003A522C"/>
    <w:rsid w:val="003A5DD7"/>
    <w:rsid w:val="003A7047"/>
    <w:rsid w:val="003B04E2"/>
    <w:rsid w:val="003B1CA3"/>
    <w:rsid w:val="003B3A9E"/>
    <w:rsid w:val="003B44F3"/>
    <w:rsid w:val="003B4708"/>
    <w:rsid w:val="003C11D5"/>
    <w:rsid w:val="003C1EA0"/>
    <w:rsid w:val="003C3338"/>
    <w:rsid w:val="003C39BE"/>
    <w:rsid w:val="003C5287"/>
    <w:rsid w:val="003C5ED2"/>
    <w:rsid w:val="003C5ED5"/>
    <w:rsid w:val="003D094F"/>
    <w:rsid w:val="003D0DD2"/>
    <w:rsid w:val="003D1D06"/>
    <w:rsid w:val="003D279D"/>
    <w:rsid w:val="003D36EC"/>
    <w:rsid w:val="003D544B"/>
    <w:rsid w:val="003D56D4"/>
    <w:rsid w:val="003D7001"/>
    <w:rsid w:val="003E3B5E"/>
    <w:rsid w:val="003E4179"/>
    <w:rsid w:val="003E4699"/>
    <w:rsid w:val="003E5D21"/>
    <w:rsid w:val="003E5FB9"/>
    <w:rsid w:val="003E6247"/>
    <w:rsid w:val="003E74B1"/>
    <w:rsid w:val="003E76E7"/>
    <w:rsid w:val="003F06B9"/>
    <w:rsid w:val="003F236B"/>
    <w:rsid w:val="003F2558"/>
    <w:rsid w:val="003F4297"/>
    <w:rsid w:val="003F47D5"/>
    <w:rsid w:val="003F5BC0"/>
    <w:rsid w:val="003F5DAE"/>
    <w:rsid w:val="003F5F3D"/>
    <w:rsid w:val="003F7C98"/>
    <w:rsid w:val="003F7CA2"/>
    <w:rsid w:val="003F7D6E"/>
    <w:rsid w:val="00400C53"/>
    <w:rsid w:val="00401FEF"/>
    <w:rsid w:val="004027D2"/>
    <w:rsid w:val="00404BEE"/>
    <w:rsid w:val="00406691"/>
    <w:rsid w:val="00407296"/>
    <w:rsid w:val="00410A78"/>
    <w:rsid w:val="00410BA3"/>
    <w:rsid w:val="004128EE"/>
    <w:rsid w:val="00413618"/>
    <w:rsid w:val="004267FC"/>
    <w:rsid w:val="00427C7D"/>
    <w:rsid w:val="0043104E"/>
    <w:rsid w:val="00431CB0"/>
    <w:rsid w:val="00437D43"/>
    <w:rsid w:val="00440166"/>
    <w:rsid w:val="00442555"/>
    <w:rsid w:val="00444A93"/>
    <w:rsid w:val="00457A84"/>
    <w:rsid w:val="00457AEB"/>
    <w:rsid w:val="0046042C"/>
    <w:rsid w:val="0046379F"/>
    <w:rsid w:val="004707A6"/>
    <w:rsid w:val="004707E2"/>
    <w:rsid w:val="004720C6"/>
    <w:rsid w:val="00473B14"/>
    <w:rsid w:val="0048106F"/>
    <w:rsid w:val="0048126B"/>
    <w:rsid w:val="004824B2"/>
    <w:rsid w:val="004825CE"/>
    <w:rsid w:val="004836A6"/>
    <w:rsid w:val="00484732"/>
    <w:rsid w:val="00485444"/>
    <w:rsid w:val="00485D67"/>
    <w:rsid w:val="00485F39"/>
    <w:rsid w:val="00490C82"/>
    <w:rsid w:val="00491139"/>
    <w:rsid w:val="004926E6"/>
    <w:rsid w:val="00492EF4"/>
    <w:rsid w:val="0049400B"/>
    <w:rsid w:val="004947C9"/>
    <w:rsid w:val="004953FC"/>
    <w:rsid w:val="00495781"/>
    <w:rsid w:val="00495857"/>
    <w:rsid w:val="00495974"/>
    <w:rsid w:val="00497125"/>
    <w:rsid w:val="00497365"/>
    <w:rsid w:val="004A1F3C"/>
    <w:rsid w:val="004A334C"/>
    <w:rsid w:val="004A3AD0"/>
    <w:rsid w:val="004A4F85"/>
    <w:rsid w:val="004A6155"/>
    <w:rsid w:val="004A6B1F"/>
    <w:rsid w:val="004A7556"/>
    <w:rsid w:val="004A7A02"/>
    <w:rsid w:val="004B0BF6"/>
    <w:rsid w:val="004B21AC"/>
    <w:rsid w:val="004B359A"/>
    <w:rsid w:val="004B4147"/>
    <w:rsid w:val="004B4B48"/>
    <w:rsid w:val="004B5DA1"/>
    <w:rsid w:val="004C1EDF"/>
    <w:rsid w:val="004C36F9"/>
    <w:rsid w:val="004C49F3"/>
    <w:rsid w:val="004C6B2D"/>
    <w:rsid w:val="004C7BFF"/>
    <w:rsid w:val="004D4FC7"/>
    <w:rsid w:val="004D5342"/>
    <w:rsid w:val="004D6174"/>
    <w:rsid w:val="004D6D1C"/>
    <w:rsid w:val="004D74BE"/>
    <w:rsid w:val="004E0FCE"/>
    <w:rsid w:val="004E4960"/>
    <w:rsid w:val="004E6508"/>
    <w:rsid w:val="004F0E88"/>
    <w:rsid w:val="004F2F16"/>
    <w:rsid w:val="004F42F4"/>
    <w:rsid w:val="004F43EC"/>
    <w:rsid w:val="004F4919"/>
    <w:rsid w:val="004F6071"/>
    <w:rsid w:val="005007DE"/>
    <w:rsid w:val="00500E71"/>
    <w:rsid w:val="0050103C"/>
    <w:rsid w:val="00501A8C"/>
    <w:rsid w:val="005041C6"/>
    <w:rsid w:val="0050431C"/>
    <w:rsid w:val="00504C8B"/>
    <w:rsid w:val="0050506F"/>
    <w:rsid w:val="0050616A"/>
    <w:rsid w:val="00506EF6"/>
    <w:rsid w:val="0051170E"/>
    <w:rsid w:val="00511F01"/>
    <w:rsid w:val="005132C4"/>
    <w:rsid w:val="005148E3"/>
    <w:rsid w:val="00514E13"/>
    <w:rsid w:val="005153AC"/>
    <w:rsid w:val="005160AB"/>
    <w:rsid w:val="005167E3"/>
    <w:rsid w:val="005168DE"/>
    <w:rsid w:val="005171B6"/>
    <w:rsid w:val="005225E8"/>
    <w:rsid w:val="00522D2F"/>
    <w:rsid w:val="00523CD9"/>
    <w:rsid w:val="00524A8B"/>
    <w:rsid w:val="0052728D"/>
    <w:rsid w:val="0052732C"/>
    <w:rsid w:val="00527753"/>
    <w:rsid w:val="00527B0D"/>
    <w:rsid w:val="00527B97"/>
    <w:rsid w:val="00530E77"/>
    <w:rsid w:val="005310AD"/>
    <w:rsid w:val="005321C7"/>
    <w:rsid w:val="0053399C"/>
    <w:rsid w:val="00535793"/>
    <w:rsid w:val="005364B3"/>
    <w:rsid w:val="00540C55"/>
    <w:rsid w:val="00542912"/>
    <w:rsid w:val="00542BDB"/>
    <w:rsid w:val="005454DC"/>
    <w:rsid w:val="00546C95"/>
    <w:rsid w:val="00547A37"/>
    <w:rsid w:val="0055078E"/>
    <w:rsid w:val="00551510"/>
    <w:rsid w:val="00551881"/>
    <w:rsid w:val="005528F6"/>
    <w:rsid w:val="005536A7"/>
    <w:rsid w:val="00553899"/>
    <w:rsid w:val="00555B85"/>
    <w:rsid w:val="00561811"/>
    <w:rsid w:val="0056236C"/>
    <w:rsid w:val="00562BE1"/>
    <w:rsid w:val="00563925"/>
    <w:rsid w:val="0056474C"/>
    <w:rsid w:val="005707FF"/>
    <w:rsid w:val="005710E3"/>
    <w:rsid w:val="00572B70"/>
    <w:rsid w:val="00572E68"/>
    <w:rsid w:val="00574039"/>
    <w:rsid w:val="0057428F"/>
    <w:rsid w:val="0057488F"/>
    <w:rsid w:val="005769B3"/>
    <w:rsid w:val="005803B5"/>
    <w:rsid w:val="005833D7"/>
    <w:rsid w:val="00583B40"/>
    <w:rsid w:val="0058578F"/>
    <w:rsid w:val="00586A35"/>
    <w:rsid w:val="005927BE"/>
    <w:rsid w:val="00593B5F"/>
    <w:rsid w:val="00596082"/>
    <w:rsid w:val="005966F1"/>
    <w:rsid w:val="00596F2A"/>
    <w:rsid w:val="00597109"/>
    <w:rsid w:val="00597222"/>
    <w:rsid w:val="005A0838"/>
    <w:rsid w:val="005A09BF"/>
    <w:rsid w:val="005A1CBA"/>
    <w:rsid w:val="005A427B"/>
    <w:rsid w:val="005A748F"/>
    <w:rsid w:val="005A7A21"/>
    <w:rsid w:val="005B16F8"/>
    <w:rsid w:val="005B2ED3"/>
    <w:rsid w:val="005B493F"/>
    <w:rsid w:val="005B5C48"/>
    <w:rsid w:val="005C06D6"/>
    <w:rsid w:val="005C0F51"/>
    <w:rsid w:val="005C3202"/>
    <w:rsid w:val="005C3D72"/>
    <w:rsid w:val="005C5E36"/>
    <w:rsid w:val="005C64D8"/>
    <w:rsid w:val="005D062F"/>
    <w:rsid w:val="005D0695"/>
    <w:rsid w:val="005D0CCE"/>
    <w:rsid w:val="005D1A8E"/>
    <w:rsid w:val="005D3891"/>
    <w:rsid w:val="005D6EED"/>
    <w:rsid w:val="005D7E6E"/>
    <w:rsid w:val="005E11BA"/>
    <w:rsid w:val="005E22A3"/>
    <w:rsid w:val="005E2A56"/>
    <w:rsid w:val="005E341A"/>
    <w:rsid w:val="005E3904"/>
    <w:rsid w:val="005E4370"/>
    <w:rsid w:val="005E4AE5"/>
    <w:rsid w:val="005E4CE9"/>
    <w:rsid w:val="005E54CD"/>
    <w:rsid w:val="005E70F0"/>
    <w:rsid w:val="005F08B1"/>
    <w:rsid w:val="005F179F"/>
    <w:rsid w:val="005F2BA3"/>
    <w:rsid w:val="005F30FF"/>
    <w:rsid w:val="005F3443"/>
    <w:rsid w:val="005F386C"/>
    <w:rsid w:val="0060023F"/>
    <w:rsid w:val="006011E9"/>
    <w:rsid w:val="00603AA8"/>
    <w:rsid w:val="00604F83"/>
    <w:rsid w:val="00607A60"/>
    <w:rsid w:val="006110B0"/>
    <w:rsid w:val="0061273A"/>
    <w:rsid w:val="00612C56"/>
    <w:rsid w:val="00612E4E"/>
    <w:rsid w:val="0061352B"/>
    <w:rsid w:val="006136D7"/>
    <w:rsid w:val="00614451"/>
    <w:rsid w:val="006177A1"/>
    <w:rsid w:val="00617AEF"/>
    <w:rsid w:val="0062337A"/>
    <w:rsid w:val="0062422D"/>
    <w:rsid w:val="00624505"/>
    <w:rsid w:val="00624570"/>
    <w:rsid w:val="006254D6"/>
    <w:rsid w:val="00627E6D"/>
    <w:rsid w:val="00627EAA"/>
    <w:rsid w:val="00630607"/>
    <w:rsid w:val="006317A6"/>
    <w:rsid w:val="00633A64"/>
    <w:rsid w:val="00633DD1"/>
    <w:rsid w:val="00635A5C"/>
    <w:rsid w:val="00635A6D"/>
    <w:rsid w:val="0063603B"/>
    <w:rsid w:val="0063608B"/>
    <w:rsid w:val="00640F98"/>
    <w:rsid w:val="00641012"/>
    <w:rsid w:val="0064105A"/>
    <w:rsid w:val="00641845"/>
    <w:rsid w:val="00642C61"/>
    <w:rsid w:val="00642CC6"/>
    <w:rsid w:val="0064430B"/>
    <w:rsid w:val="00644AC8"/>
    <w:rsid w:val="00647333"/>
    <w:rsid w:val="00647782"/>
    <w:rsid w:val="00650463"/>
    <w:rsid w:val="006514CD"/>
    <w:rsid w:val="00651DD1"/>
    <w:rsid w:val="006522BC"/>
    <w:rsid w:val="0065275A"/>
    <w:rsid w:val="00652E49"/>
    <w:rsid w:val="0065342B"/>
    <w:rsid w:val="00654D92"/>
    <w:rsid w:val="00656BD1"/>
    <w:rsid w:val="00660A05"/>
    <w:rsid w:val="00661867"/>
    <w:rsid w:val="00663536"/>
    <w:rsid w:val="006637DB"/>
    <w:rsid w:val="00670649"/>
    <w:rsid w:val="006717DE"/>
    <w:rsid w:val="00671847"/>
    <w:rsid w:val="006720F1"/>
    <w:rsid w:val="00672BDD"/>
    <w:rsid w:val="00674452"/>
    <w:rsid w:val="00675128"/>
    <w:rsid w:val="00675197"/>
    <w:rsid w:val="00675256"/>
    <w:rsid w:val="006757F5"/>
    <w:rsid w:val="00675903"/>
    <w:rsid w:val="00675D72"/>
    <w:rsid w:val="006772AC"/>
    <w:rsid w:val="006804DF"/>
    <w:rsid w:val="00681811"/>
    <w:rsid w:val="00681CAA"/>
    <w:rsid w:val="00681F35"/>
    <w:rsid w:val="00683771"/>
    <w:rsid w:val="00686B4D"/>
    <w:rsid w:val="00687142"/>
    <w:rsid w:val="0069472B"/>
    <w:rsid w:val="00694749"/>
    <w:rsid w:val="006958D6"/>
    <w:rsid w:val="00695920"/>
    <w:rsid w:val="006971F2"/>
    <w:rsid w:val="006978B2"/>
    <w:rsid w:val="006A0C1C"/>
    <w:rsid w:val="006A0EFB"/>
    <w:rsid w:val="006A1E61"/>
    <w:rsid w:val="006A22F6"/>
    <w:rsid w:val="006A29E8"/>
    <w:rsid w:val="006A4F8F"/>
    <w:rsid w:val="006B1186"/>
    <w:rsid w:val="006B5F4F"/>
    <w:rsid w:val="006B65CA"/>
    <w:rsid w:val="006B7812"/>
    <w:rsid w:val="006C07CA"/>
    <w:rsid w:val="006C3A13"/>
    <w:rsid w:val="006C3E26"/>
    <w:rsid w:val="006C4BE3"/>
    <w:rsid w:val="006C55D3"/>
    <w:rsid w:val="006C6546"/>
    <w:rsid w:val="006C6922"/>
    <w:rsid w:val="006C7AB9"/>
    <w:rsid w:val="006D0595"/>
    <w:rsid w:val="006D0E9B"/>
    <w:rsid w:val="006D2239"/>
    <w:rsid w:val="006D3306"/>
    <w:rsid w:val="006D5EED"/>
    <w:rsid w:val="006D76A7"/>
    <w:rsid w:val="006D796E"/>
    <w:rsid w:val="006E0D12"/>
    <w:rsid w:val="006E1B40"/>
    <w:rsid w:val="006E4407"/>
    <w:rsid w:val="006E6BD7"/>
    <w:rsid w:val="006E7653"/>
    <w:rsid w:val="006F00A4"/>
    <w:rsid w:val="006F050A"/>
    <w:rsid w:val="006F1681"/>
    <w:rsid w:val="006F2BD0"/>
    <w:rsid w:val="006F6A64"/>
    <w:rsid w:val="00700195"/>
    <w:rsid w:val="00700DA5"/>
    <w:rsid w:val="00701FA6"/>
    <w:rsid w:val="0070203C"/>
    <w:rsid w:val="0070306F"/>
    <w:rsid w:val="0070473B"/>
    <w:rsid w:val="0070531E"/>
    <w:rsid w:val="00707BCD"/>
    <w:rsid w:val="00710AF4"/>
    <w:rsid w:val="00711011"/>
    <w:rsid w:val="00711A5A"/>
    <w:rsid w:val="00711BC6"/>
    <w:rsid w:val="00711D06"/>
    <w:rsid w:val="00714679"/>
    <w:rsid w:val="00714BCF"/>
    <w:rsid w:val="007163E4"/>
    <w:rsid w:val="00717FB2"/>
    <w:rsid w:val="007200D9"/>
    <w:rsid w:val="0072043F"/>
    <w:rsid w:val="00720902"/>
    <w:rsid w:val="00720A7C"/>
    <w:rsid w:val="00720E14"/>
    <w:rsid w:val="00722DED"/>
    <w:rsid w:val="007249CB"/>
    <w:rsid w:val="00725D0A"/>
    <w:rsid w:val="00725EF0"/>
    <w:rsid w:val="00727914"/>
    <w:rsid w:val="00727B90"/>
    <w:rsid w:val="00727EBD"/>
    <w:rsid w:val="007302D9"/>
    <w:rsid w:val="00730E12"/>
    <w:rsid w:val="00732243"/>
    <w:rsid w:val="00732444"/>
    <w:rsid w:val="00732D22"/>
    <w:rsid w:val="0073554E"/>
    <w:rsid w:val="00736F7F"/>
    <w:rsid w:val="00741B45"/>
    <w:rsid w:val="00743328"/>
    <w:rsid w:val="007451FF"/>
    <w:rsid w:val="0074528B"/>
    <w:rsid w:val="00745373"/>
    <w:rsid w:val="00746C7F"/>
    <w:rsid w:val="00747E69"/>
    <w:rsid w:val="00751EC1"/>
    <w:rsid w:val="00752225"/>
    <w:rsid w:val="00752F8E"/>
    <w:rsid w:val="00752FBB"/>
    <w:rsid w:val="00753548"/>
    <w:rsid w:val="007538BE"/>
    <w:rsid w:val="0075393B"/>
    <w:rsid w:val="00755AB7"/>
    <w:rsid w:val="00761C74"/>
    <w:rsid w:val="00764059"/>
    <w:rsid w:val="007647B0"/>
    <w:rsid w:val="00765265"/>
    <w:rsid w:val="007653B3"/>
    <w:rsid w:val="007656CA"/>
    <w:rsid w:val="00765A5A"/>
    <w:rsid w:val="00766080"/>
    <w:rsid w:val="00766811"/>
    <w:rsid w:val="00766DA4"/>
    <w:rsid w:val="0076756F"/>
    <w:rsid w:val="00767807"/>
    <w:rsid w:val="00775200"/>
    <w:rsid w:val="007761E2"/>
    <w:rsid w:val="00776461"/>
    <w:rsid w:val="007800CE"/>
    <w:rsid w:val="00780227"/>
    <w:rsid w:val="0078091C"/>
    <w:rsid w:val="00780DE4"/>
    <w:rsid w:val="00783E3D"/>
    <w:rsid w:val="00786613"/>
    <w:rsid w:val="00786DF6"/>
    <w:rsid w:val="0079042D"/>
    <w:rsid w:val="00792AC0"/>
    <w:rsid w:val="00793451"/>
    <w:rsid w:val="00793529"/>
    <w:rsid w:val="00793808"/>
    <w:rsid w:val="00793978"/>
    <w:rsid w:val="0079646D"/>
    <w:rsid w:val="0079682F"/>
    <w:rsid w:val="00797045"/>
    <w:rsid w:val="0079751F"/>
    <w:rsid w:val="00797D60"/>
    <w:rsid w:val="007A0F0A"/>
    <w:rsid w:val="007A10E1"/>
    <w:rsid w:val="007A3F4E"/>
    <w:rsid w:val="007A46C3"/>
    <w:rsid w:val="007A481F"/>
    <w:rsid w:val="007A502C"/>
    <w:rsid w:val="007A579F"/>
    <w:rsid w:val="007A622F"/>
    <w:rsid w:val="007A6498"/>
    <w:rsid w:val="007A7DE4"/>
    <w:rsid w:val="007A7DEA"/>
    <w:rsid w:val="007B152D"/>
    <w:rsid w:val="007B49C9"/>
    <w:rsid w:val="007B4D26"/>
    <w:rsid w:val="007B4EE3"/>
    <w:rsid w:val="007B6F10"/>
    <w:rsid w:val="007C0024"/>
    <w:rsid w:val="007C0B4A"/>
    <w:rsid w:val="007C402C"/>
    <w:rsid w:val="007C472F"/>
    <w:rsid w:val="007C52D5"/>
    <w:rsid w:val="007C57E7"/>
    <w:rsid w:val="007C5E50"/>
    <w:rsid w:val="007C69E6"/>
    <w:rsid w:val="007D043C"/>
    <w:rsid w:val="007D1EC0"/>
    <w:rsid w:val="007D281C"/>
    <w:rsid w:val="007D372A"/>
    <w:rsid w:val="007D3C28"/>
    <w:rsid w:val="007D5EF3"/>
    <w:rsid w:val="007D7D22"/>
    <w:rsid w:val="007E04CF"/>
    <w:rsid w:val="007E09FA"/>
    <w:rsid w:val="007E0B4F"/>
    <w:rsid w:val="007E0D8A"/>
    <w:rsid w:val="007E3BFF"/>
    <w:rsid w:val="007E3CAE"/>
    <w:rsid w:val="007E4427"/>
    <w:rsid w:val="007E5CC4"/>
    <w:rsid w:val="007E7648"/>
    <w:rsid w:val="007F27C5"/>
    <w:rsid w:val="007F2D1D"/>
    <w:rsid w:val="007F6F7C"/>
    <w:rsid w:val="00802E06"/>
    <w:rsid w:val="008039D6"/>
    <w:rsid w:val="0080420B"/>
    <w:rsid w:val="008051C3"/>
    <w:rsid w:val="00805907"/>
    <w:rsid w:val="00805F05"/>
    <w:rsid w:val="008067DA"/>
    <w:rsid w:val="008074EE"/>
    <w:rsid w:val="00807D68"/>
    <w:rsid w:val="00807E47"/>
    <w:rsid w:val="00810CE2"/>
    <w:rsid w:val="008113DD"/>
    <w:rsid w:val="008126D8"/>
    <w:rsid w:val="0081282E"/>
    <w:rsid w:val="008150D4"/>
    <w:rsid w:val="00815F76"/>
    <w:rsid w:val="00816734"/>
    <w:rsid w:val="00824131"/>
    <w:rsid w:val="00825886"/>
    <w:rsid w:val="00825E38"/>
    <w:rsid w:val="00830877"/>
    <w:rsid w:val="008313F7"/>
    <w:rsid w:val="0083287D"/>
    <w:rsid w:val="00833EC9"/>
    <w:rsid w:val="00836F4B"/>
    <w:rsid w:val="0083735E"/>
    <w:rsid w:val="00837374"/>
    <w:rsid w:val="00837CBF"/>
    <w:rsid w:val="008404B6"/>
    <w:rsid w:val="008419BD"/>
    <w:rsid w:val="0084290E"/>
    <w:rsid w:val="00843705"/>
    <w:rsid w:val="008449C4"/>
    <w:rsid w:val="00845135"/>
    <w:rsid w:val="00845C5E"/>
    <w:rsid w:val="00847A31"/>
    <w:rsid w:val="008503E4"/>
    <w:rsid w:val="0085050A"/>
    <w:rsid w:val="00850D0C"/>
    <w:rsid w:val="008527E2"/>
    <w:rsid w:val="00854828"/>
    <w:rsid w:val="0085553A"/>
    <w:rsid w:val="00856912"/>
    <w:rsid w:val="00860B7C"/>
    <w:rsid w:val="00860BD1"/>
    <w:rsid w:val="00861114"/>
    <w:rsid w:val="0086290D"/>
    <w:rsid w:val="00863DAF"/>
    <w:rsid w:val="00864509"/>
    <w:rsid w:val="008647DE"/>
    <w:rsid w:val="0086672E"/>
    <w:rsid w:val="00871E83"/>
    <w:rsid w:val="008743CE"/>
    <w:rsid w:val="0087783F"/>
    <w:rsid w:val="00877EC8"/>
    <w:rsid w:val="0088123A"/>
    <w:rsid w:val="0088133E"/>
    <w:rsid w:val="00881DB7"/>
    <w:rsid w:val="0088553B"/>
    <w:rsid w:val="00886C51"/>
    <w:rsid w:val="0089066F"/>
    <w:rsid w:val="00890A53"/>
    <w:rsid w:val="00891040"/>
    <w:rsid w:val="00891A1D"/>
    <w:rsid w:val="008931AF"/>
    <w:rsid w:val="00893E9E"/>
    <w:rsid w:val="008949E1"/>
    <w:rsid w:val="00896529"/>
    <w:rsid w:val="008A06AD"/>
    <w:rsid w:val="008A2D90"/>
    <w:rsid w:val="008A4710"/>
    <w:rsid w:val="008A4E69"/>
    <w:rsid w:val="008A5B58"/>
    <w:rsid w:val="008A5C74"/>
    <w:rsid w:val="008A665A"/>
    <w:rsid w:val="008A76FA"/>
    <w:rsid w:val="008AE06A"/>
    <w:rsid w:val="008B1EFD"/>
    <w:rsid w:val="008B4A9D"/>
    <w:rsid w:val="008B4BC2"/>
    <w:rsid w:val="008B586D"/>
    <w:rsid w:val="008B710D"/>
    <w:rsid w:val="008C0535"/>
    <w:rsid w:val="008C1BD8"/>
    <w:rsid w:val="008C46F7"/>
    <w:rsid w:val="008C5606"/>
    <w:rsid w:val="008C6E83"/>
    <w:rsid w:val="008C72C9"/>
    <w:rsid w:val="008C755E"/>
    <w:rsid w:val="008C77BE"/>
    <w:rsid w:val="008C7F21"/>
    <w:rsid w:val="008C7F3C"/>
    <w:rsid w:val="008D2040"/>
    <w:rsid w:val="008D4A83"/>
    <w:rsid w:val="008D5F4D"/>
    <w:rsid w:val="008E0B0C"/>
    <w:rsid w:val="008E20DA"/>
    <w:rsid w:val="008E24B9"/>
    <w:rsid w:val="008E2D62"/>
    <w:rsid w:val="008E3C85"/>
    <w:rsid w:val="008E439F"/>
    <w:rsid w:val="008E5260"/>
    <w:rsid w:val="008F1436"/>
    <w:rsid w:val="008F1ABD"/>
    <w:rsid w:val="008F4AAD"/>
    <w:rsid w:val="008F6FB8"/>
    <w:rsid w:val="009010B7"/>
    <w:rsid w:val="00903450"/>
    <w:rsid w:val="00903784"/>
    <w:rsid w:val="009070CB"/>
    <w:rsid w:val="009073E1"/>
    <w:rsid w:val="00907CDD"/>
    <w:rsid w:val="00910E92"/>
    <w:rsid w:val="00914D7F"/>
    <w:rsid w:val="00916FC5"/>
    <w:rsid w:val="00917072"/>
    <w:rsid w:val="009201D8"/>
    <w:rsid w:val="00921265"/>
    <w:rsid w:val="0092209C"/>
    <w:rsid w:val="00922D48"/>
    <w:rsid w:val="00923013"/>
    <w:rsid w:val="00924603"/>
    <w:rsid w:val="0092513B"/>
    <w:rsid w:val="00926331"/>
    <w:rsid w:val="00926614"/>
    <w:rsid w:val="009268B7"/>
    <w:rsid w:val="00926E45"/>
    <w:rsid w:val="00927753"/>
    <w:rsid w:val="00927C1F"/>
    <w:rsid w:val="00931805"/>
    <w:rsid w:val="00931F2B"/>
    <w:rsid w:val="00932264"/>
    <w:rsid w:val="00932662"/>
    <w:rsid w:val="009328EB"/>
    <w:rsid w:val="00932A92"/>
    <w:rsid w:val="009335B6"/>
    <w:rsid w:val="009337BD"/>
    <w:rsid w:val="00934FE1"/>
    <w:rsid w:val="00936367"/>
    <w:rsid w:val="00936BAE"/>
    <w:rsid w:val="00936F8D"/>
    <w:rsid w:val="00937D90"/>
    <w:rsid w:val="00942DC1"/>
    <w:rsid w:val="009463C9"/>
    <w:rsid w:val="0095071A"/>
    <w:rsid w:val="00951180"/>
    <w:rsid w:val="009516C3"/>
    <w:rsid w:val="009519DB"/>
    <w:rsid w:val="00951AA9"/>
    <w:rsid w:val="00955704"/>
    <w:rsid w:val="00961BDA"/>
    <w:rsid w:val="00962503"/>
    <w:rsid w:val="00963C73"/>
    <w:rsid w:val="00965C66"/>
    <w:rsid w:val="00966299"/>
    <w:rsid w:val="009668DE"/>
    <w:rsid w:val="0096739C"/>
    <w:rsid w:val="00972F20"/>
    <w:rsid w:val="00973CF3"/>
    <w:rsid w:val="00973EDF"/>
    <w:rsid w:val="00975080"/>
    <w:rsid w:val="0097508A"/>
    <w:rsid w:val="00976413"/>
    <w:rsid w:val="009767B2"/>
    <w:rsid w:val="00977757"/>
    <w:rsid w:val="00981345"/>
    <w:rsid w:val="009817FB"/>
    <w:rsid w:val="00981CF2"/>
    <w:rsid w:val="00982BBB"/>
    <w:rsid w:val="00982C4C"/>
    <w:rsid w:val="00985021"/>
    <w:rsid w:val="00985D49"/>
    <w:rsid w:val="00985E96"/>
    <w:rsid w:val="00986039"/>
    <w:rsid w:val="00987E4B"/>
    <w:rsid w:val="00987FC8"/>
    <w:rsid w:val="009901B1"/>
    <w:rsid w:val="009907A7"/>
    <w:rsid w:val="00991DAC"/>
    <w:rsid w:val="009923C7"/>
    <w:rsid w:val="00995CE9"/>
    <w:rsid w:val="00996CEA"/>
    <w:rsid w:val="009978A7"/>
    <w:rsid w:val="009A092D"/>
    <w:rsid w:val="009A1627"/>
    <w:rsid w:val="009A2C7F"/>
    <w:rsid w:val="009A5737"/>
    <w:rsid w:val="009B00DC"/>
    <w:rsid w:val="009B0DDB"/>
    <w:rsid w:val="009B32F7"/>
    <w:rsid w:val="009B3570"/>
    <w:rsid w:val="009B3A61"/>
    <w:rsid w:val="009B57AD"/>
    <w:rsid w:val="009B7559"/>
    <w:rsid w:val="009C02C5"/>
    <w:rsid w:val="009C2BED"/>
    <w:rsid w:val="009C4928"/>
    <w:rsid w:val="009C5A51"/>
    <w:rsid w:val="009C6F44"/>
    <w:rsid w:val="009D1559"/>
    <w:rsid w:val="009D2180"/>
    <w:rsid w:val="009D32B2"/>
    <w:rsid w:val="009D34FE"/>
    <w:rsid w:val="009D3C3B"/>
    <w:rsid w:val="009D46EA"/>
    <w:rsid w:val="009D530B"/>
    <w:rsid w:val="009D5A52"/>
    <w:rsid w:val="009D5ACD"/>
    <w:rsid w:val="009D6309"/>
    <w:rsid w:val="009D7C77"/>
    <w:rsid w:val="009E2C34"/>
    <w:rsid w:val="009E39EF"/>
    <w:rsid w:val="009E4EBB"/>
    <w:rsid w:val="009E56C5"/>
    <w:rsid w:val="009E5FFC"/>
    <w:rsid w:val="009E6840"/>
    <w:rsid w:val="009F2833"/>
    <w:rsid w:val="009F552F"/>
    <w:rsid w:val="009F647B"/>
    <w:rsid w:val="00A012F5"/>
    <w:rsid w:val="00A014E0"/>
    <w:rsid w:val="00A01792"/>
    <w:rsid w:val="00A0200E"/>
    <w:rsid w:val="00A023C5"/>
    <w:rsid w:val="00A03D34"/>
    <w:rsid w:val="00A03EDB"/>
    <w:rsid w:val="00A07A33"/>
    <w:rsid w:val="00A10D92"/>
    <w:rsid w:val="00A12291"/>
    <w:rsid w:val="00A127D3"/>
    <w:rsid w:val="00A1427E"/>
    <w:rsid w:val="00A15152"/>
    <w:rsid w:val="00A155F9"/>
    <w:rsid w:val="00A164B7"/>
    <w:rsid w:val="00A1652A"/>
    <w:rsid w:val="00A16B0E"/>
    <w:rsid w:val="00A17B6E"/>
    <w:rsid w:val="00A20445"/>
    <w:rsid w:val="00A2076A"/>
    <w:rsid w:val="00A21DEF"/>
    <w:rsid w:val="00A22973"/>
    <w:rsid w:val="00A23D85"/>
    <w:rsid w:val="00A24B05"/>
    <w:rsid w:val="00A255CB"/>
    <w:rsid w:val="00A26310"/>
    <w:rsid w:val="00A26BA9"/>
    <w:rsid w:val="00A27398"/>
    <w:rsid w:val="00A308E9"/>
    <w:rsid w:val="00A311F5"/>
    <w:rsid w:val="00A319FD"/>
    <w:rsid w:val="00A321B9"/>
    <w:rsid w:val="00A32985"/>
    <w:rsid w:val="00A33B1E"/>
    <w:rsid w:val="00A34E32"/>
    <w:rsid w:val="00A353B9"/>
    <w:rsid w:val="00A35A48"/>
    <w:rsid w:val="00A37577"/>
    <w:rsid w:val="00A4186E"/>
    <w:rsid w:val="00A4629D"/>
    <w:rsid w:val="00A462C6"/>
    <w:rsid w:val="00A5082C"/>
    <w:rsid w:val="00A516E3"/>
    <w:rsid w:val="00A52F9C"/>
    <w:rsid w:val="00A55023"/>
    <w:rsid w:val="00A57E29"/>
    <w:rsid w:val="00A60FC5"/>
    <w:rsid w:val="00A6106A"/>
    <w:rsid w:val="00A62A09"/>
    <w:rsid w:val="00A6489F"/>
    <w:rsid w:val="00A65762"/>
    <w:rsid w:val="00A65E8D"/>
    <w:rsid w:val="00A72A3D"/>
    <w:rsid w:val="00A72E99"/>
    <w:rsid w:val="00A739CB"/>
    <w:rsid w:val="00A7467C"/>
    <w:rsid w:val="00A74F7B"/>
    <w:rsid w:val="00A75047"/>
    <w:rsid w:val="00A7692B"/>
    <w:rsid w:val="00A77600"/>
    <w:rsid w:val="00A778CD"/>
    <w:rsid w:val="00A816D3"/>
    <w:rsid w:val="00A81837"/>
    <w:rsid w:val="00A81905"/>
    <w:rsid w:val="00A8507F"/>
    <w:rsid w:val="00A8708E"/>
    <w:rsid w:val="00A87384"/>
    <w:rsid w:val="00A91D9A"/>
    <w:rsid w:val="00A91E16"/>
    <w:rsid w:val="00A925F1"/>
    <w:rsid w:val="00A92A42"/>
    <w:rsid w:val="00A945E0"/>
    <w:rsid w:val="00A94E34"/>
    <w:rsid w:val="00A95518"/>
    <w:rsid w:val="00A961DA"/>
    <w:rsid w:val="00A97A74"/>
    <w:rsid w:val="00AA04F2"/>
    <w:rsid w:val="00AA10C4"/>
    <w:rsid w:val="00AA1617"/>
    <w:rsid w:val="00AA2936"/>
    <w:rsid w:val="00AA2961"/>
    <w:rsid w:val="00AA3788"/>
    <w:rsid w:val="00AA4A85"/>
    <w:rsid w:val="00AA57D8"/>
    <w:rsid w:val="00AA59D5"/>
    <w:rsid w:val="00AA5BF1"/>
    <w:rsid w:val="00AA6421"/>
    <w:rsid w:val="00AA6E2B"/>
    <w:rsid w:val="00AA7140"/>
    <w:rsid w:val="00AB05EA"/>
    <w:rsid w:val="00AB0733"/>
    <w:rsid w:val="00AB07F2"/>
    <w:rsid w:val="00AB21AA"/>
    <w:rsid w:val="00AB2327"/>
    <w:rsid w:val="00AB2D06"/>
    <w:rsid w:val="00AC0C3C"/>
    <w:rsid w:val="00AC11DC"/>
    <w:rsid w:val="00AC4630"/>
    <w:rsid w:val="00AC61DB"/>
    <w:rsid w:val="00AC7613"/>
    <w:rsid w:val="00AD0294"/>
    <w:rsid w:val="00AD10D4"/>
    <w:rsid w:val="00AD3338"/>
    <w:rsid w:val="00AD3B91"/>
    <w:rsid w:val="00AD3E1A"/>
    <w:rsid w:val="00AD588F"/>
    <w:rsid w:val="00AE1E64"/>
    <w:rsid w:val="00AE21FA"/>
    <w:rsid w:val="00AE25DF"/>
    <w:rsid w:val="00AE446B"/>
    <w:rsid w:val="00AE4A0E"/>
    <w:rsid w:val="00AE5323"/>
    <w:rsid w:val="00AE6E6C"/>
    <w:rsid w:val="00AE7D04"/>
    <w:rsid w:val="00AF22CF"/>
    <w:rsid w:val="00AF3DCD"/>
    <w:rsid w:val="00AF68BC"/>
    <w:rsid w:val="00AF753E"/>
    <w:rsid w:val="00B00111"/>
    <w:rsid w:val="00B032EE"/>
    <w:rsid w:val="00B03C15"/>
    <w:rsid w:val="00B0440F"/>
    <w:rsid w:val="00B05539"/>
    <w:rsid w:val="00B0555A"/>
    <w:rsid w:val="00B06007"/>
    <w:rsid w:val="00B10EB5"/>
    <w:rsid w:val="00B114B5"/>
    <w:rsid w:val="00B11C3F"/>
    <w:rsid w:val="00B131EB"/>
    <w:rsid w:val="00B13E4F"/>
    <w:rsid w:val="00B14E51"/>
    <w:rsid w:val="00B15A21"/>
    <w:rsid w:val="00B1638F"/>
    <w:rsid w:val="00B17520"/>
    <w:rsid w:val="00B20323"/>
    <w:rsid w:val="00B2046A"/>
    <w:rsid w:val="00B22B00"/>
    <w:rsid w:val="00B23C49"/>
    <w:rsid w:val="00B25262"/>
    <w:rsid w:val="00B25737"/>
    <w:rsid w:val="00B26BF3"/>
    <w:rsid w:val="00B27FB5"/>
    <w:rsid w:val="00B3233F"/>
    <w:rsid w:val="00B33269"/>
    <w:rsid w:val="00B350C9"/>
    <w:rsid w:val="00B3715C"/>
    <w:rsid w:val="00B4052C"/>
    <w:rsid w:val="00B41CB4"/>
    <w:rsid w:val="00B42595"/>
    <w:rsid w:val="00B42FB3"/>
    <w:rsid w:val="00B43D73"/>
    <w:rsid w:val="00B44737"/>
    <w:rsid w:val="00B45FCD"/>
    <w:rsid w:val="00B46551"/>
    <w:rsid w:val="00B46665"/>
    <w:rsid w:val="00B473DD"/>
    <w:rsid w:val="00B50A62"/>
    <w:rsid w:val="00B51086"/>
    <w:rsid w:val="00B51401"/>
    <w:rsid w:val="00B51DB5"/>
    <w:rsid w:val="00B52184"/>
    <w:rsid w:val="00B52943"/>
    <w:rsid w:val="00B54105"/>
    <w:rsid w:val="00B55576"/>
    <w:rsid w:val="00B56764"/>
    <w:rsid w:val="00B570BC"/>
    <w:rsid w:val="00B608E1"/>
    <w:rsid w:val="00B61445"/>
    <w:rsid w:val="00B61DDD"/>
    <w:rsid w:val="00B62913"/>
    <w:rsid w:val="00B6430B"/>
    <w:rsid w:val="00B645FD"/>
    <w:rsid w:val="00B64DD4"/>
    <w:rsid w:val="00B64F13"/>
    <w:rsid w:val="00B70254"/>
    <w:rsid w:val="00B7065A"/>
    <w:rsid w:val="00B72D4F"/>
    <w:rsid w:val="00B73DEA"/>
    <w:rsid w:val="00B74671"/>
    <w:rsid w:val="00B74D26"/>
    <w:rsid w:val="00B75E7F"/>
    <w:rsid w:val="00B77F13"/>
    <w:rsid w:val="00B81189"/>
    <w:rsid w:val="00B82B45"/>
    <w:rsid w:val="00B83DFB"/>
    <w:rsid w:val="00B862FD"/>
    <w:rsid w:val="00B94A7C"/>
    <w:rsid w:val="00B95EFF"/>
    <w:rsid w:val="00B976DC"/>
    <w:rsid w:val="00B97FEB"/>
    <w:rsid w:val="00BA00DF"/>
    <w:rsid w:val="00BA2F4D"/>
    <w:rsid w:val="00BA367A"/>
    <w:rsid w:val="00BA3FA4"/>
    <w:rsid w:val="00BA40F7"/>
    <w:rsid w:val="00BA5432"/>
    <w:rsid w:val="00BA74BC"/>
    <w:rsid w:val="00BA7DD8"/>
    <w:rsid w:val="00BB2437"/>
    <w:rsid w:val="00BB333E"/>
    <w:rsid w:val="00BC2D63"/>
    <w:rsid w:val="00BC5BDA"/>
    <w:rsid w:val="00BD0BCE"/>
    <w:rsid w:val="00BD1CF0"/>
    <w:rsid w:val="00BD2B7C"/>
    <w:rsid w:val="00BD304D"/>
    <w:rsid w:val="00BD566F"/>
    <w:rsid w:val="00BD61E5"/>
    <w:rsid w:val="00BD6CF3"/>
    <w:rsid w:val="00BD793B"/>
    <w:rsid w:val="00BD7C3D"/>
    <w:rsid w:val="00BE1C23"/>
    <w:rsid w:val="00BE3AD6"/>
    <w:rsid w:val="00BE64CE"/>
    <w:rsid w:val="00BE64E9"/>
    <w:rsid w:val="00BE7F58"/>
    <w:rsid w:val="00BF0C3F"/>
    <w:rsid w:val="00BF1469"/>
    <w:rsid w:val="00BF2BD3"/>
    <w:rsid w:val="00BF2E41"/>
    <w:rsid w:val="00BF3076"/>
    <w:rsid w:val="00BF3D6B"/>
    <w:rsid w:val="00C00209"/>
    <w:rsid w:val="00C01EB2"/>
    <w:rsid w:val="00C024C0"/>
    <w:rsid w:val="00C02D41"/>
    <w:rsid w:val="00C03DCA"/>
    <w:rsid w:val="00C04523"/>
    <w:rsid w:val="00C04879"/>
    <w:rsid w:val="00C04AEF"/>
    <w:rsid w:val="00C04DF6"/>
    <w:rsid w:val="00C06212"/>
    <w:rsid w:val="00C10A61"/>
    <w:rsid w:val="00C10E27"/>
    <w:rsid w:val="00C1142C"/>
    <w:rsid w:val="00C11843"/>
    <w:rsid w:val="00C12651"/>
    <w:rsid w:val="00C13204"/>
    <w:rsid w:val="00C13AFB"/>
    <w:rsid w:val="00C14640"/>
    <w:rsid w:val="00C14A4F"/>
    <w:rsid w:val="00C150EE"/>
    <w:rsid w:val="00C15893"/>
    <w:rsid w:val="00C15D8C"/>
    <w:rsid w:val="00C2506F"/>
    <w:rsid w:val="00C2674A"/>
    <w:rsid w:val="00C27DF6"/>
    <w:rsid w:val="00C30FF2"/>
    <w:rsid w:val="00C32613"/>
    <w:rsid w:val="00C32819"/>
    <w:rsid w:val="00C33541"/>
    <w:rsid w:val="00C37EC8"/>
    <w:rsid w:val="00C40996"/>
    <w:rsid w:val="00C41453"/>
    <w:rsid w:val="00C41AE1"/>
    <w:rsid w:val="00C4538D"/>
    <w:rsid w:val="00C461FF"/>
    <w:rsid w:val="00C50274"/>
    <w:rsid w:val="00C509FB"/>
    <w:rsid w:val="00C50DFD"/>
    <w:rsid w:val="00C52FDD"/>
    <w:rsid w:val="00C5423E"/>
    <w:rsid w:val="00C544CF"/>
    <w:rsid w:val="00C57440"/>
    <w:rsid w:val="00C62134"/>
    <w:rsid w:val="00C6449A"/>
    <w:rsid w:val="00C64EC3"/>
    <w:rsid w:val="00C65168"/>
    <w:rsid w:val="00C66441"/>
    <w:rsid w:val="00C673B5"/>
    <w:rsid w:val="00C67634"/>
    <w:rsid w:val="00C7179E"/>
    <w:rsid w:val="00C7184D"/>
    <w:rsid w:val="00C725CB"/>
    <w:rsid w:val="00C72FAB"/>
    <w:rsid w:val="00C735C4"/>
    <w:rsid w:val="00C73E14"/>
    <w:rsid w:val="00C800EB"/>
    <w:rsid w:val="00C81AEE"/>
    <w:rsid w:val="00C82229"/>
    <w:rsid w:val="00C822AF"/>
    <w:rsid w:val="00C84E8C"/>
    <w:rsid w:val="00C856E7"/>
    <w:rsid w:val="00C85EC7"/>
    <w:rsid w:val="00C86AB1"/>
    <w:rsid w:val="00C90428"/>
    <w:rsid w:val="00C907A6"/>
    <w:rsid w:val="00C92832"/>
    <w:rsid w:val="00C9384B"/>
    <w:rsid w:val="00C9472A"/>
    <w:rsid w:val="00C94DE2"/>
    <w:rsid w:val="00C95C6E"/>
    <w:rsid w:val="00C96412"/>
    <w:rsid w:val="00C96C07"/>
    <w:rsid w:val="00C97079"/>
    <w:rsid w:val="00CA17C5"/>
    <w:rsid w:val="00CA448B"/>
    <w:rsid w:val="00CA6127"/>
    <w:rsid w:val="00CB196A"/>
    <w:rsid w:val="00CB3582"/>
    <w:rsid w:val="00CB4181"/>
    <w:rsid w:val="00CB6709"/>
    <w:rsid w:val="00CB724D"/>
    <w:rsid w:val="00CC008B"/>
    <w:rsid w:val="00CC2FE0"/>
    <w:rsid w:val="00CC5973"/>
    <w:rsid w:val="00CC5B04"/>
    <w:rsid w:val="00CC60D1"/>
    <w:rsid w:val="00CD007B"/>
    <w:rsid w:val="00CD0F45"/>
    <w:rsid w:val="00CD2B76"/>
    <w:rsid w:val="00CD2D22"/>
    <w:rsid w:val="00CD4663"/>
    <w:rsid w:val="00CD7D5E"/>
    <w:rsid w:val="00CE0B30"/>
    <w:rsid w:val="00CE3236"/>
    <w:rsid w:val="00CE47BD"/>
    <w:rsid w:val="00CE55D6"/>
    <w:rsid w:val="00CE752A"/>
    <w:rsid w:val="00CF0575"/>
    <w:rsid w:val="00CF2278"/>
    <w:rsid w:val="00CF2B1E"/>
    <w:rsid w:val="00CF39D4"/>
    <w:rsid w:val="00D00E1C"/>
    <w:rsid w:val="00D02266"/>
    <w:rsid w:val="00D03B8A"/>
    <w:rsid w:val="00D04103"/>
    <w:rsid w:val="00D0714C"/>
    <w:rsid w:val="00D110A6"/>
    <w:rsid w:val="00D11429"/>
    <w:rsid w:val="00D13D26"/>
    <w:rsid w:val="00D215A3"/>
    <w:rsid w:val="00D23F62"/>
    <w:rsid w:val="00D24774"/>
    <w:rsid w:val="00D24A0F"/>
    <w:rsid w:val="00D24AA4"/>
    <w:rsid w:val="00D25669"/>
    <w:rsid w:val="00D25737"/>
    <w:rsid w:val="00D266ED"/>
    <w:rsid w:val="00D26EBC"/>
    <w:rsid w:val="00D271FA"/>
    <w:rsid w:val="00D279E5"/>
    <w:rsid w:val="00D31EBA"/>
    <w:rsid w:val="00D32DC8"/>
    <w:rsid w:val="00D341FA"/>
    <w:rsid w:val="00D34435"/>
    <w:rsid w:val="00D357E9"/>
    <w:rsid w:val="00D368CC"/>
    <w:rsid w:val="00D40815"/>
    <w:rsid w:val="00D40B2C"/>
    <w:rsid w:val="00D41A7B"/>
    <w:rsid w:val="00D42ECD"/>
    <w:rsid w:val="00D46541"/>
    <w:rsid w:val="00D47BCC"/>
    <w:rsid w:val="00D50320"/>
    <w:rsid w:val="00D56E72"/>
    <w:rsid w:val="00D57DD2"/>
    <w:rsid w:val="00D60A1F"/>
    <w:rsid w:val="00D615E2"/>
    <w:rsid w:val="00D658B3"/>
    <w:rsid w:val="00D65BAE"/>
    <w:rsid w:val="00D66B6C"/>
    <w:rsid w:val="00D6772C"/>
    <w:rsid w:val="00D70EDE"/>
    <w:rsid w:val="00D7129D"/>
    <w:rsid w:val="00D73222"/>
    <w:rsid w:val="00D744EE"/>
    <w:rsid w:val="00D7483C"/>
    <w:rsid w:val="00D75EC4"/>
    <w:rsid w:val="00D76E45"/>
    <w:rsid w:val="00D84D55"/>
    <w:rsid w:val="00D916F4"/>
    <w:rsid w:val="00D91E82"/>
    <w:rsid w:val="00D9290D"/>
    <w:rsid w:val="00D93148"/>
    <w:rsid w:val="00D9486C"/>
    <w:rsid w:val="00D96918"/>
    <w:rsid w:val="00DA28CC"/>
    <w:rsid w:val="00DA2FFB"/>
    <w:rsid w:val="00DA3286"/>
    <w:rsid w:val="00DA676B"/>
    <w:rsid w:val="00DA7C10"/>
    <w:rsid w:val="00DB0625"/>
    <w:rsid w:val="00DB0808"/>
    <w:rsid w:val="00DB0B77"/>
    <w:rsid w:val="00DB0DB7"/>
    <w:rsid w:val="00DB4BEC"/>
    <w:rsid w:val="00DB5409"/>
    <w:rsid w:val="00DB6803"/>
    <w:rsid w:val="00DC0308"/>
    <w:rsid w:val="00DC112E"/>
    <w:rsid w:val="00DC199B"/>
    <w:rsid w:val="00DC1C49"/>
    <w:rsid w:val="00DC1E4D"/>
    <w:rsid w:val="00DC338C"/>
    <w:rsid w:val="00DC377E"/>
    <w:rsid w:val="00DC3C64"/>
    <w:rsid w:val="00DC4281"/>
    <w:rsid w:val="00DC4B20"/>
    <w:rsid w:val="00DC4ED3"/>
    <w:rsid w:val="00DC4FC9"/>
    <w:rsid w:val="00DC5F05"/>
    <w:rsid w:val="00DC6750"/>
    <w:rsid w:val="00DC6AF2"/>
    <w:rsid w:val="00DC7905"/>
    <w:rsid w:val="00DD01D1"/>
    <w:rsid w:val="00DD17A5"/>
    <w:rsid w:val="00DD2346"/>
    <w:rsid w:val="00DD24F3"/>
    <w:rsid w:val="00DD476E"/>
    <w:rsid w:val="00DD5335"/>
    <w:rsid w:val="00DD6A90"/>
    <w:rsid w:val="00DE162B"/>
    <w:rsid w:val="00DE1631"/>
    <w:rsid w:val="00DE454F"/>
    <w:rsid w:val="00DE6737"/>
    <w:rsid w:val="00DE6A68"/>
    <w:rsid w:val="00DF0E97"/>
    <w:rsid w:val="00DF1E17"/>
    <w:rsid w:val="00DF23DA"/>
    <w:rsid w:val="00DF2BF9"/>
    <w:rsid w:val="00DF2F42"/>
    <w:rsid w:val="00DF3E68"/>
    <w:rsid w:val="00E00C10"/>
    <w:rsid w:val="00E016B0"/>
    <w:rsid w:val="00E021FA"/>
    <w:rsid w:val="00E0287D"/>
    <w:rsid w:val="00E03886"/>
    <w:rsid w:val="00E039C8"/>
    <w:rsid w:val="00E041E8"/>
    <w:rsid w:val="00E04496"/>
    <w:rsid w:val="00E07D21"/>
    <w:rsid w:val="00E07FEB"/>
    <w:rsid w:val="00E10349"/>
    <w:rsid w:val="00E121B4"/>
    <w:rsid w:val="00E13CDC"/>
    <w:rsid w:val="00E14CA7"/>
    <w:rsid w:val="00E16E5A"/>
    <w:rsid w:val="00E21CF8"/>
    <w:rsid w:val="00E2212F"/>
    <w:rsid w:val="00E238F9"/>
    <w:rsid w:val="00E251D2"/>
    <w:rsid w:val="00E25C4A"/>
    <w:rsid w:val="00E270D5"/>
    <w:rsid w:val="00E27659"/>
    <w:rsid w:val="00E320B3"/>
    <w:rsid w:val="00E320C3"/>
    <w:rsid w:val="00E355E7"/>
    <w:rsid w:val="00E36BC9"/>
    <w:rsid w:val="00E44DDB"/>
    <w:rsid w:val="00E47157"/>
    <w:rsid w:val="00E51B27"/>
    <w:rsid w:val="00E534E9"/>
    <w:rsid w:val="00E55761"/>
    <w:rsid w:val="00E60DE6"/>
    <w:rsid w:val="00E6162B"/>
    <w:rsid w:val="00E637F5"/>
    <w:rsid w:val="00E64226"/>
    <w:rsid w:val="00E70F73"/>
    <w:rsid w:val="00E71506"/>
    <w:rsid w:val="00E71D5C"/>
    <w:rsid w:val="00E73A69"/>
    <w:rsid w:val="00E76B06"/>
    <w:rsid w:val="00E83192"/>
    <w:rsid w:val="00E834D5"/>
    <w:rsid w:val="00E84242"/>
    <w:rsid w:val="00E8583A"/>
    <w:rsid w:val="00E86C94"/>
    <w:rsid w:val="00E87DD5"/>
    <w:rsid w:val="00E87E12"/>
    <w:rsid w:val="00E90CEC"/>
    <w:rsid w:val="00E915B5"/>
    <w:rsid w:val="00E93922"/>
    <w:rsid w:val="00E943FF"/>
    <w:rsid w:val="00E9442B"/>
    <w:rsid w:val="00E95EEF"/>
    <w:rsid w:val="00E97631"/>
    <w:rsid w:val="00EA18AE"/>
    <w:rsid w:val="00EA20B6"/>
    <w:rsid w:val="00EA33FF"/>
    <w:rsid w:val="00EA464B"/>
    <w:rsid w:val="00EA4938"/>
    <w:rsid w:val="00EA52AE"/>
    <w:rsid w:val="00EA5D81"/>
    <w:rsid w:val="00EA68C8"/>
    <w:rsid w:val="00EA6ACE"/>
    <w:rsid w:val="00EA702C"/>
    <w:rsid w:val="00EB0977"/>
    <w:rsid w:val="00EB0D90"/>
    <w:rsid w:val="00EB10AA"/>
    <w:rsid w:val="00EB13C5"/>
    <w:rsid w:val="00EB1C3A"/>
    <w:rsid w:val="00EB2E12"/>
    <w:rsid w:val="00EB3F7D"/>
    <w:rsid w:val="00EB49FA"/>
    <w:rsid w:val="00EB5854"/>
    <w:rsid w:val="00EB7D27"/>
    <w:rsid w:val="00EC1AAD"/>
    <w:rsid w:val="00EC2721"/>
    <w:rsid w:val="00EC37FA"/>
    <w:rsid w:val="00EC3850"/>
    <w:rsid w:val="00EC3F68"/>
    <w:rsid w:val="00EC4D39"/>
    <w:rsid w:val="00EC4E1F"/>
    <w:rsid w:val="00EC5E10"/>
    <w:rsid w:val="00EC7E41"/>
    <w:rsid w:val="00ED126C"/>
    <w:rsid w:val="00ED221D"/>
    <w:rsid w:val="00ED2FF5"/>
    <w:rsid w:val="00ED31B0"/>
    <w:rsid w:val="00EE32E9"/>
    <w:rsid w:val="00EE74FE"/>
    <w:rsid w:val="00EF03F0"/>
    <w:rsid w:val="00EF0F76"/>
    <w:rsid w:val="00EF178A"/>
    <w:rsid w:val="00EF438B"/>
    <w:rsid w:val="00F008FD"/>
    <w:rsid w:val="00F0184A"/>
    <w:rsid w:val="00F02337"/>
    <w:rsid w:val="00F02378"/>
    <w:rsid w:val="00F043AA"/>
    <w:rsid w:val="00F04EFA"/>
    <w:rsid w:val="00F06E88"/>
    <w:rsid w:val="00F07524"/>
    <w:rsid w:val="00F07F37"/>
    <w:rsid w:val="00F11A98"/>
    <w:rsid w:val="00F13DB9"/>
    <w:rsid w:val="00F13DDE"/>
    <w:rsid w:val="00F22664"/>
    <w:rsid w:val="00F228E6"/>
    <w:rsid w:val="00F22DB6"/>
    <w:rsid w:val="00F22ED6"/>
    <w:rsid w:val="00F240BB"/>
    <w:rsid w:val="00F25235"/>
    <w:rsid w:val="00F2664D"/>
    <w:rsid w:val="00F30418"/>
    <w:rsid w:val="00F306A7"/>
    <w:rsid w:val="00F31E76"/>
    <w:rsid w:val="00F3215E"/>
    <w:rsid w:val="00F3231F"/>
    <w:rsid w:val="00F3423B"/>
    <w:rsid w:val="00F36870"/>
    <w:rsid w:val="00F41CC2"/>
    <w:rsid w:val="00F41EBB"/>
    <w:rsid w:val="00F4227F"/>
    <w:rsid w:val="00F46532"/>
    <w:rsid w:val="00F46E67"/>
    <w:rsid w:val="00F4718D"/>
    <w:rsid w:val="00F4B7DD"/>
    <w:rsid w:val="00F50756"/>
    <w:rsid w:val="00F52D73"/>
    <w:rsid w:val="00F56763"/>
    <w:rsid w:val="00F57A0A"/>
    <w:rsid w:val="00F61AE5"/>
    <w:rsid w:val="00F65834"/>
    <w:rsid w:val="00F66B6F"/>
    <w:rsid w:val="00F676F7"/>
    <w:rsid w:val="00F734BE"/>
    <w:rsid w:val="00F748A3"/>
    <w:rsid w:val="00F74DA3"/>
    <w:rsid w:val="00F76023"/>
    <w:rsid w:val="00F77A19"/>
    <w:rsid w:val="00F818E1"/>
    <w:rsid w:val="00F8288E"/>
    <w:rsid w:val="00F82AB3"/>
    <w:rsid w:val="00F83718"/>
    <w:rsid w:val="00F87819"/>
    <w:rsid w:val="00F91DFA"/>
    <w:rsid w:val="00F939F1"/>
    <w:rsid w:val="00F95288"/>
    <w:rsid w:val="00F9791B"/>
    <w:rsid w:val="00FA0E8E"/>
    <w:rsid w:val="00FA29A2"/>
    <w:rsid w:val="00FA313D"/>
    <w:rsid w:val="00FA4157"/>
    <w:rsid w:val="00FA4A38"/>
    <w:rsid w:val="00FA516D"/>
    <w:rsid w:val="00FA5BCD"/>
    <w:rsid w:val="00FA5F54"/>
    <w:rsid w:val="00FB2011"/>
    <w:rsid w:val="00FB26CD"/>
    <w:rsid w:val="00FB2AFC"/>
    <w:rsid w:val="00FB4315"/>
    <w:rsid w:val="00FB7A39"/>
    <w:rsid w:val="00FC05C7"/>
    <w:rsid w:val="00FC090E"/>
    <w:rsid w:val="00FC0E1D"/>
    <w:rsid w:val="00FC2558"/>
    <w:rsid w:val="00FC35A0"/>
    <w:rsid w:val="00FC53DA"/>
    <w:rsid w:val="00FC7785"/>
    <w:rsid w:val="00FD06F0"/>
    <w:rsid w:val="00FD0ADD"/>
    <w:rsid w:val="00FD0EB4"/>
    <w:rsid w:val="00FD16A9"/>
    <w:rsid w:val="00FD25E9"/>
    <w:rsid w:val="00FD2B35"/>
    <w:rsid w:val="00FD6131"/>
    <w:rsid w:val="00FD7305"/>
    <w:rsid w:val="00FE094E"/>
    <w:rsid w:val="00FE0D2C"/>
    <w:rsid w:val="00FE2CC6"/>
    <w:rsid w:val="00FE4758"/>
    <w:rsid w:val="00FE5A41"/>
    <w:rsid w:val="00FE6E49"/>
    <w:rsid w:val="00FE707E"/>
    <w:rsid w:val="00FE74BB"/>
    <w:rsid w:val="00FF004E"/>
    <w:rsid w:val="00FF0E35"/>
    <w:rsid w:val="00FF0F4A"/>
    <w:rsid w:val="00FF163B"/>
    <w:rsid w:val="00FF2FA0"/>
    <w:rsid w:val="014BD3CD"/>
    <w:rsid w:val="0201775D"/>
    <w:rsid w:val="020A560E"/>
    <w:rsid w:val="024198E3"/>
    <w:rsid w:val="0279757D"/>
    <w:rsid w:val="02C0D00F"/>
    <w:rsid w:val="02C2512B"/>
    <w:rsid w:val="0315EC50"/>
    <w:rsid w:val="03B5F549"/>
    <w:rsid w:val="041344F1"/>
    <w:rsid w:val="0426EAE1"/>
    <w:rsid w:val="04469EC0"/>
    <w:rsid w:val="0472A618"/>
    <w:rsid w:val="04BE8B58"/>
    <w:rsid w:val="054B0FED"/>
    <w:rsid w:val="0570C988"/>
    <w:rsid w:val="05C93E47"/>
    <w:rsid w:val="05CB61B6"/>
    <w:rsid w:val="05EE0AE5"/>
    <w:rsid w:val="060CFB0F"/>
    <w:rsid w:val="0669C792"/>
    <w:rsid w:val="06FE2E76"/>
    <w:rsid w:val="07645452"/>
    <w:rsid w:val="07D30ACB"/>
    <w:rsid w:val="07F299F4"/>
    <w:rsid w:val="08024445"/>
    <w:rsid w:val="0895418A"/>
    <w:rsid w:val="091668E4"/>
    <w:rsid w:val="091DEE6A"/>
    <w:rsid w:val="0969414A"/>
    <w:rsid w:val="097AFC49"/>
    <w:rsid w:val="099C5730"/>
    <w:rsid w:val="0B57B49F"/>
    <w:rsid w:val="0BDEFA81"/>
    <w:rsid w:val="0C9A8D78"/>
    <w:rsid w:val="0D78C5F1"/>
    <w:rsid w:val="0D9A9AAF"/>
    <w:rsid w:val="0DB872F6"/>
    <w:rsid w:val="0E6BE9F6"/>
    <w:rsid w:val="0EF1C36E"/>
    <w:rsid w:val="0F00AC65"/>
    <w:rsid w:val="0F1E81AF"/>
    <w:rsid w:val="0F2319D9"/>
    <w:rsid w:val="0F5A3DDC"/>
    <w:rsid w:val="0F5C1A56"/>
    <w:rsid w:val="105D597A"/>
    <w:rsid w:val="107CC8BD"/>
    <w:rsid w:val="1118B26D"/>
    <w:rsid w:val="11B63598"/>
    <w:rsid w:val="11B74690"/>
    <w:rsid w:val="126E7832"/>
    <w:rsid w:val="1272F9AB"/>
    <w:rsid w:val="1337D9F3"/>
    <w:rsid w:val="139AE37C"/>
    <w:rsid w:val="13CAB6CC"/>
    <w:rsid w:val="141929D9"/>
    <w:rsid w:val="1460D66A"/>
    <w:rsid w:val="14705844"/>
    <w:rsid w:val="14E8AC80"/>
    <w:rsid w:val="15083A84"/>
    <w:rsid w:val="1511EBE2"/>
    <w:rsid w:val="155DABA3"/>
    <w:rsid w:val="1595BF12"/>
    <w:rsid w:val="159AACD2"/>
    <w:rsid w:val="1641085D"/>
    <w:rsid w:val="16515A00"/>
    <w:rsid w:val="16554F94"/>
    <w:rsid w:val="1661AF69"/>
    <w:rsid w:val="1682D521"/>
    <w:rsid w:val="1695F723"/>
    <w:rsid w:val="1830C6EC"/>
    <w:rsid w:val="18376760"/>
    <w:rsid w:val="19C739F2"/>
    <w:rsid w:val="1A0371D3"/>
    <w:rsid w:val="1A5F056D"/>
    <w:rsid w:val="1A733084"/>
    <w:rsid w:val="1A75DF3E"/>
    <w:rsid w:val="1AA338EA"/>
    <w:rsid w:val="1AA63DED"/>
    <w:rsid w:val="1ADE0C69"/>
    <w:rsid w:val="1B7B1965"/>
    <w:rsid w:val="1B907AB0"/>
    <w:rsid w:val="1C0FFDE6"/>
    <w:rsid w:val="1C4AE2D4"/>
    <w:rsid w:val="1C562E5D"/>
    <w:rsid w:val="1D8CE7A9"/>
    <w:rsid w:val="1E8BA20B"/>
    <w:rsid w:val="1EE33C0D"/>
    <w:rsid w:val="1F66CC65"/>
    <w:rsid w:val="205AD759"/>
    <w:rsid w:val="20E426BE"/>
    <w:rsid w:val="20F99F11"/>
    <w:rsid w:val="21538B1D"/>
    <w:rsid w:val="220A68BE"/>
    <w:rsid w:val="2219558F"/>
    <w:rsid w:val="230431DA"/>
    <w:rsid w:val="2320C884"/>
    <w:rsid w:val="2323575D"/>
    <w:rsid w:val="23A37748"/>
    <w:rsid w:val="2404C3B7"/>
    <w:rsid w:val="24129EB3"/>
    <w:rsid w:val="246AABCE"/>
    <w:rsid w:val="2480E2F0"/>
    <w:rsid w:val="24B676C6"/>
    <w:rsid w:val="2555F0B3"/>
    <w:rsid w:val="258A674B"/>
    <w:rsid w:val="25EC8A41"/>
    <w:rsid w:val="25F4F564"/>
    <w:rsid w:val="26013C86"/>
    <w:rsid w:val="260C898B"/>
    <w:rsid w:val="26358F1B"/>
    <w:rsid w:val="265D7382"/>
    <w:rsid w:val="26ACA36D"/>
    <w:rsid w:val="2704F036"/>
    <w:rsid w:val="277AE52F"/>
    <w:rsid w:val="27B06379"/>
    <w:rsid w:val="280FA05A"/>
    <w:rsid w:val="283E2CFA"/>
    <w:rsid w:val="284330CC"/>
    <w:rsid w:val="284451FD"/>
    <w:rsid w:val="285A8CA2"/>
    <w:rsid w:val="28BBC462"/>
    <w:rsid w:val="2915B07F"/>
    <w:rsid w:val="29531251"/>
    <w:rsid w:val="2A0FD17E"/>
    <w:rsid w:val="2A79A544"/>
    <w:rsid w:val="2BBE189C"/>
    <w:rsid w:val="2BF52BE0"/>
    <w:rsid w:val="2C3B8FF4"/>
    <w:rsid w:val="2C5280B9"/>
    <w:rsid w:val="2C72E63F"/>
    <w:rsid w:val="2CCB6160"/>
    <w:rsid w:val="2CD52F3A"/>
    <w:rsid w:val="2D094FF9"/>
    <w:rsid w:val="2D9B701E"/>
    <w:rsid w:val="2DC3CF25"/>
    <w:rsid w:val="2EB9B44E"/>
    <w:rsid w:val="2F05BFAC"/>
    <w:rsid w:val="2F10352F"/>
    <w:rsid w:val="304119B8"/>
    <w:rsid w:val="30C9F565"/>
    <w:rsid w:val="31128671"/>
    <w:rsid w:val="31584859"/>
    <w:rsid w:val="3204233B"/>
    <w:rsid w:val="320D4E90"/>
    <w:rsid w:val="32CE85D7"/>
    <w:rsid w:val="335B4FE5"/>
    <w:rsid w:val="33B58990"/>
    <w:rsid w:val="34328266"/>
    <w:rsid w:val="346A7959"/>
    <w:rsid w:val="34B0FD64"/>
    <w:rsid w:val="34FFF446"/>
    <w:rsid w:val="35509A9C"/>
    <w:rsid w:val="3590C772"/>
    <w:rsid w:val="367CC9BB"/>
    <w:rsid w:val="37178EE9"/>
    <w:rsid w:val="373F65A2"/>
    <w:rsid w:val="3744AB6F"/>
    <w:rsid w:val="37524C13"/>
    <w:rsid w:val="37656598"/>
    <w:rsid w:val="376F7AFE"/>
    <w:rsid w:val="37C4DD81"/>
    <w:rsid w:val="386A1BCE"/>
    <w:rsid w:val="38DB724C"/>
    <w:rsid w:val="393C8758"/>
    <w:rsid w:val="3998BABD"/>
    <w:rsid w:val="39E319B8"/>
    <w:rsid w:val="39EEF8B0"/>
    <w:rsid w:val="3A3FB1C4"/>
    <w:rsid w:val="3AAA8057"/>
    <w:rsid w:val="3C57214F"/>
    <w:rsid w:val="3C5AC34F"/>
    <w:rsid w:val="3CFC8205"/>
    <w:rsid w:val="3D8C60C6"/>
    <w:rsid w:val="3DDC6F77"/>
    <w:rsid w:val="3E1A2F5C"/>
    <w:rsid w:val="3E9990AA"/>
    <w:rsid w:val="3EA516FB"/>
    <w:rsid w:val="3EC4942F"/>
    <w:rsid w:val="3ECA1A76"/>
    <w:rsid w:val="3EE0D278"/>
    <w:rsid w:val="3F887A30"/>
    <w:rsid w:val="3FAF42FF"/>
    <w:rsid w:val="3FCF2B98"/>
    <w:rsid w:val="4142BE11"/>
    <w:rsid w:val="4192C377"/>
    <w:rsid w:val="42214E3B"/>
    <w:rsid w:val="423E78AD"/>
    <w:rsid w:val="42CEFCA5"/>
    <w:rsid w:val="4394D291"/>
    <w:rsid w:val="440F9D4A"/>
    <w:rsid w:val="4445ACD4"/>
    <w:rsid w:val="44643B09"/>
    <w:rsid w:val="450FD504"/>
    <w:rsid w:val="4570C276"/>
    <w:rsid w:val="458B02F9"/>
    <w:rsid w:val="45AB8069"/>
    <w:rsid w:val="45C9FEDD"/>
    <w:rsid w:val="466466C1"/>
    <w:rsid w:val="46F06537"/>
    <w:rsid w:val="47719824"/>
    <w:rsid w:val="4832C123"/>
    <w:rsid w:val="48A3EFC4"/>
    <w:rsid w:val="48A57354"/>
    <w:rsid w:val="48A65789"/>
    <w:rsid w:val="491F6DA5"/>
    <w:rsid w:val="4A494B27"/>
    <w:rsid w:val="4A82DEA3"/>
    <w:rsid w:val="4AF52041"/>
    <w:rsid w:val="4B07E080"/>
    <w:rsid w:val="4B3EC168"/>
    <w:rsid w:val="4C9CEDA8"/>
    <w:rsid w:val="4CD02031"/>
    <w:rsid w:val="4CEA8057"/>
    <w:rsid w:val="4D9B371D"/>
    <w:rsid w:val="4E5E2EBE"/>
    <w:rsid w:val="4E7CCF15"/>
    <w:rsid w:val="4F21ED25"/>
    <w:rsid w:val="4F39A46D"/>
    <w:rsid w:val="4FC1145B"/>
    <w:rsid w:val="503DB2CB"/>
    <w:rsid w:val="512241F3"/>
    <w:rsid w:val="51B5A5E1"/>
    <w:rsid w:val="51B7BC84"/>
    <w:rsid w:val="51B8E1D2"/>
    <w:rsid w:val="51F96468"/>
    <w:rsid w:val="52AF8099"/>
    <w:rsid w:val="541AE2F7"/>
    <w:rsid w:val="5428CC3B"/>
    <w:rsid w:val="54EBC41F"/>
    <w:rsid w:val="551A53BC"/>
    <w:rsid w:val="5565DEC3"/>
    <w:rsid w:val="55687C51"/>
    <w:rsid w:val="557763CF"/>
    <w:rsid w:val="55C44812"/>
    <w:rsid w:val="55C7BBD3"/>
    <w:rsid w:val="55EAF27C"/>
    <w:rsid w:val="55F75251"/>
    <w:rsid w:val="561C9954"/>
    <w:rsid w:val="571B76D7"/>
    <w:rsid w:val="5724BB11"/>
    <w:rsid w:val="5728CE28"/>
    <w:rsid w:val="574778C0"/>
    <w:rsid w:val="578748E6"/>
    <w:rsid w:val="57A4CDC3"/>
    <w:rsid w:val="57A9FADD"/>
    <w:rsid w:val="57CAA808"/>
    <w:rsid w:val="57EDF92B"/>
    <w:rsid w:val="583601BC"/>
    <w:rsid w:val="5836CB0A"/>
    <w:rsid w:val="58858FD3"/>
    <w:rsid w:val="592518FB"/>
    <w:rsid w:val="593E7884"/>
    <w:rsid w:val="59485E8B"/>
    <w:rsid w:val="5958C23C"/>
    <w:rsid w:val="5967D7F9"/>
    <w:rsid w:val="5970689B"/>
    <w:rsid w:val="59A24820"/>
    <w:rsid w:val="59B3CB54"/>
    <w:rsid w:val="59D4AA17"/>
    <w:rsid w:val="5A29734D"/>
    <w:rsid w:val="5A3C0A8A"/>
    <w:rsid w:val="5A9F5397"/>
    <w:rsid w:val="5B9C8A66"/>
    <w:rsid w:val="5C15AFEC"/>
    <w:rsid w:val="5C43F64A"/>
    <w:rsid w:val="5C653B49"/>
    <w:rsid w:val="5CA0DD71"/>
    <w:rsid w:val="5CC13A7A"/>
    <w:rsid w:val="5CDE0855"/>
    <w:rsid w:val="5DB5EE55"/>
    <w:rsid w:val="5DD41D95"/>
    <w:rsid w:val="5E34D28C"/>
    <w:rsid w:val="5EE53251"/>
    <w:rsid w:val="5F7DFEFE"/>
    <w:rsid w:val="5FADFDA9"/>
    <w:rsid w:val="5FF2CBC5"/>
    <w:rsid w:val="6127BC69"/>
    <w:rsid w:val="617DCCF7"/>
    <w:rsid w:val="626CFA1E"/>
    <w:rsid w:val="6295CFDA"/>
    <w:rsid w:val="630BF589"/>
    <w:rsid w:val="634F7DC1"/>
    <w:rsid w:val="637F1081"/>
    <w:rsid w:val="639C712E"/>
    <w:rsid w:val="63D77672"/>
    <w:rsid w:val="6442C7A1"/>
    <w:rsid w:val="64627049"/>
    <w:rsid w:val="64910364"/>
    <w:rsid w:val="64981291"/>
    <w:rsid w:val="64C48808"/>
    <w:rsid w:val="6536698E"/>
    <w:rsid w:val="653F6D62"/>
    <w:rsid w:val="65470C91"/>
    <w:rsid w:val="65671A23"/>
    <w:rsid w:val="6628FB76"/>
    <w:rsid w:val="666361B8"/>
    <w:rsid w:val="667895FD"/>
    <w:rsid w:val="667F1B2E"/>
    <w:rsid w:val="66F89BFC"/>
    <w:rsid w:val="67993BCE"/>
    <w:rsid w:val="67BB6A1A"/>
    <w:rsid w:val="68645043"/>
    <w:rsid w:val="686792DE"/>
    <w:rsid w:val="68956661"/>
    <w:rsid w:val="6940C92B"/>
    <w:rsid w:val="6964B650"/>
    <w:rsid w:val="69B8D9AD"/>
    <w:rsid w:val="69F920CB"/>
    <w:rsid w:val="6A09D8D9"/>
    <w:rsid w:val="6A10C95E"/>
    <w:rsid w:val="6AA4CE50"/>
    <w:rsid w:val="6AB6BB6D"/>
    <w:rsid w:val="6B8E2A75"/>
    <w:rsid w:val="6BCA1FFF"/>
    <w:rsid w:val="6BEF5C6A"/>
    <w:rsid w:val="6BF0076C"/>
    <w:rsid w:val="6C36A688"/>
    <w:rsid w:val="6CD43273"/>
    <w:rsid w:val="6E52AE94"/>
    <w:rsid w:val="6E7E79EB"/>
    <w:rsid w:val="6EBBC170"/>
    <w:rsid w:val="6EE632BF"/>
    <w:rsid w:val="6F2F06A0"/>
    <w:rsid w:val="70813D50"/>
    <w:rsid w:val="711692A5"/>
    <w:rsid w:val="71241E5C"/>
    <w:rsid w:val="714F6943"/>
    <w:rsid w:val="7164772C"/>
    <w:rsid w:val="726C7D07"/>
    <w:rsid w:val="72CAB63F"/>
    <w:rsid w:val="74203940"/>
    <w:rsid w:val="74B6357A"/>
    <w:rsid w:val="74D91B1F"/>
    <w:rsid w:val="753A7FFE"/>
    <w:rsid w:val="75D56D8F"/>
    <w:rsid w:val="75FBBDA7"/>
    <w:rsid w:val="761AADFB"/>
    <w:rsid w:val="763B0364"/>
    <w:rsid w:val="76C2C8BB"/>
    <w:rsid w:val="76C4864A"/>
    <w:rsid w:val="77C4E272"/>
    <w:rsid w:val="7888D138"/>
    <w:rsid w:val="788AA870"/>
    <w:rsid w:val="790D475A"/>
    <w:rsid w:val="79D2C178"/>
    <w:rsid w:val="79DDB57D"/>
    <w:rsid w:val="7A9A285A"/>
    <w:rsid w:val="7AF0660A"/>
    <w:rsid w:val="7B248A4C"/>
    <w:rsid w:val="7B88AEF8"/>
    <w:rsid w:val="7C27A12E"/>
    <w:rsid w:val="7C29E12A"/>
    <w:rsid w:val="7C9F8CFD"/>
    <w:rsid w:val="7D20C0F6"/>
    <w:rsid w:val="7D36694F"/>
    <w:rsid w:val="7D727762"/>
    <w:rsid w:val="7DA72260"/>
    <w:rsid w:val="7DB4CACE"/>
    <w:rsid w:val="7DBAF477"/>
    <w:rsid w:val="7DCA3CBF"/>
    <w:rsid w:val="7E089512"/>
    <w:rsid w:val="7E86CDF0"/>
    <w:rsid w:val="7E930480"/>
    <w:rsid w:val="7EC45C13"/>
    <w:rsid w:val="7F06DC42"/>
    <w:rsid w:val="7F4D2F3B"/>
    <w:rsid w:val="7F54FEF6"/>
    <w:rsid w:val="7F5E4FCA"/>
    <w:rsid w:val="7F827C49"/>
    <w:rsid w:val="7FDACCA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CB2078"/>
  <w15:docId w15:val="{49C378C4-866D-4C76-A2A5-EE8AB6104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7C0024"/>
    <w:pPr>
      <w:numPr>
        <w:numId w:val="33"/>
      </w:numPr>
      <w:spacing w:before="120" w:after="160" w:line="259" w:lineRule="auto"/>
      <w:contextualSpacing/>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2728D"/>
    <w:pPr>
      <w:spacing w:before="380" w:after="80"/>
      <w:ind w:left="280" w:hanging="280"/>
    </w:pPr>
    <w:rPr>
      <w:rFonts w:ascii="Linux Libertine" w:eastAsia="Times New Roman" w:hAnsi="Linux Libertine" w:cs="Linux Libertine"/>
      <w:b/>
      <w:sz w:val="22"/>
      <w:lang w:val="en-US" w:eastAsia="en-US"/>
      <w14:ligatures w14:val="standard"/>
    </w:rPr>
  </w:style>
  <w:style w:type="paragraph" w:customStyle="1" w:styleId="Head2">
    <w:name w:val="Head2"/>
    <w:autoRedefine/>
    <w:qFormat/>
    <w:rsid w:val="006A1E61"/>
    <w:pPr>
      <w:spacing w:before="180" w:after="80"/>
      <w:ind w:left="400" w:hanging="400"/>
    </w:pPr>
    <w:rPr>
      <w:rFonts w:ascii="Linux Libertine" w:eastAsia="Times New Roman" w:hAnsi="Linux Libertine" w:cs="Linux Libertine"/>
      <w:b/>
      <w:sz w:val="22"/>
      <w:lang w:val="en-US"/>
      <w14:ligatures w14:val="standard"/>
    </w:rPr>
  </w:style>
  <w:style w:type="paragraph" w:customStyle="1" w:styleId="Head3">
    <w:name w:val="Head3"/>
    <w:autoRedefine/>
    <w:qFormat/>
    <w:rsid w:val="00D615E2"/>
    <w:pPr>
      <w:spacing w:before="120" w:after="40"/>
      <w:ind w:left="500" w:hanging="500"/>
    </w:pPr>
    <w:rPr>
      <w:rFonts w:ascii="Linux Biolinum" w:eastAsia="Times New Roman" w:hAnsi="Linux Biolinum" w:cs="Times New Roman"/>
      <w:b/>
      <w:sz w:val="18"/>
      <w:lang w:val="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styleId="UnresolvedMention">
    <w:name w:val="Unresolved Mention"/>
    <w:basedOn w:val="DefaultParagraphFont"/>
    <w:uiPriority w:val="99"/>
    <w:semiHidden/>
    <w:unhideWhenUsed/>
    <w:rsid w:val="003E5FB9"/>
    <w:rPr>
      <w:color w:val="605E5C"/>
      <w:shd w:val="clear" w:color="auto" w:fill="E1DFDD"/>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491139"/>
    <w:pPr>
      <w:keepNext/>
      <w:spacing w:line="264" w:lineRule="auto"/>
      <w:jc w:val="both"/>
    </w:pPr>
    <w:rPr>
      <w:rFonts w:ascii="Linux Libertine" w:eastAsiaTheme="minorHAnsi" w:hAnsi="Linux Libertine" w:cstheme="minorBidi"/>
      <w:sz w:val="18"/>
      <w:szCs w:val="22"/>
      <w:lang w:val="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7B4EE3"/>
    <w:pPr>
      <w:jc w:val="center"/>
    </w:pPr>
    <w:rPr>
      <w:b/>
      <w:bCs/>
      <w:sz w:val="14"/>
      <w:szCs w:val="14"/>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table" w:styleId="GridTable1Light">
    <w:name w:val="Grid Table 1 Light"/>
    <w:basedOn w:val="TableNormal"/>
    <w:uiPriority w:val="46"/>
    <w:rsid w:val="005B16F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5B16F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BookTitle1">
    <w:name w:val="Book Title1"/>
    <w:basedOn w:val="DefaultParagraphFont"/>
    <w:uiPriority w:val="1"/>
    <w:qFormat/>
    <w:rsid w:val="00205482"/>
    <w:rPr>
      <w:color w:val="auto"/>
      <w:bdr w:val="none" w:sz="0" w:space="0" w:color="auto"/>
      <w:shd w:val="clear" w:color="auto" w:fill="auto"/>
    </w:rPr>
  </w:style>
  <w:style w:type="paragraph" w:customStyle="1" w:styleId="TOC11">
    <w:name w:val="TOC 11"/>
    <w:basedOn w:val="Normal"/>
    <w:qFormat/>
    <w:rsid w:val="00205482"/>
  </w:style>
  <w:style w:type="paragraph" w:customStyle="1" w:styleId="TOC21">
    <w:name w:val="TOC 21"/>
    <w:basedOn w:val="Normal"/>
    <w:qFormat/>
    <w:rsid w:val="00205482"/>
  </w:style>
  <w:style w:type="paragraph" w:customStyle="1" w:styleId="TOC31">
    <w:name w:val="TOC 31"/>
    <w:basedOn w:val="Normal"/>
    <w:qFormat/>
    <w:rsid w:val="00205482"/>
  </w:style>
  <w:style w:type="paragraph" w:customStyle="1" w:styleId="TOC41">
    <w:name w:val="TOC 41"/>
    <w:basedOn w:val="Normal"/>
    <w:qFormat/>
    <w:rsid w:val="00205482"/>
  </w:style>
  <w:style w:type="character" w:styleId="HTMLCite">
    <w:name w:val="HTML Cite"/>
    <w:basedOn w:val="DefaultParagraphFont"/>
    <w:uiPriority w:val="99"/>
    <w:semiHidden/>
    <w:unhideWhenUsed/>
    <w:rsid w:val="00DE6A68"/>
    <w:rPr>
      <w:i/>
      <w:iCs/>
    </w:rPr>
  </w:style>
  <w:style w:type="character" w:customStyle="1" w:styleId="reference-accessdate">
    <w:name w:val="reference-accessdate"/>
    <w:basedOn w:val="DefaultParagraphFont"/>
    <w:rsid w:val="00DE6A68"/>
  </w:style>
  <w:style w:type="character" w:customStyle="1" w:styleId="nowrap">
    <w:name w:val="nowrap"/>
    <w:basedOn w:val="DefaultParagraphFont"/>
    <w:rsid w:val="00DE6A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86035266">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35061741">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6100835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793748391">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C5AFB5D-21EE-442C-922D-6C63ED957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TotalTime>
  <Pages>8</Pages>
  <Words>4134</Words>
  <Characters>23569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Real-time Popularity Prediction of Online News Articles</vt:lpstr>
    </vt:vector>
  </TitlesOfParts>
  <Company>Licence Owner</Company>
  <LinksUpToDate>false</LinksUpToDate>
  <CharactersWithSpaces>27648</CharactersWithSpaces>
  <SharedDoc>false</SharedDoc>
  <HLinks>
    <vt:vector size="36" baseType="variant">
      <vt:variant>
        <vt:i4>852037</vt:i4>
      </vt:variant>
      <vt:variant>
        <vt:i4>15</vt:i4>
      </vt:variant>
      <vt:variant>
        <vt:i4>0</vt:i4>
      </vt:variant>
      <vt:variant>
        <vt:i4>5</vt:i4>
      </vt:variant>
      <vt:variant>
        <vt:lpwstr>https://doi.org/</vt:lpwstr>
      </vt:variant>
      <vt:variant>
        <vt:lpwstr/>
      </vt:variant>
      <vt:variant>
        <vt:i4>4587521</vt:i4>
      </vt:variant>
      <vt:variant>
        <vt:i4>12</vt:i4>
      </vt:variant>
      <vt:variant>
        <vt:i4>0</vt:i4>
      </vt:variant>
      <vt:variant>
        <vt:i4>5</vt:i4>
      </vt:variant>
      <vt:variant>
        <vt:lpwstr>https://towardsdatascience.com/feature-selection-with-pandas-e3690ad8504b</vt:lpwstr>
      </vt:variant>
      <vt:variant>
        <vt:lpwstr/>
      </vt:variant>
      <vt:variant>
        <vt:i4>6029405</vt:i4>
      </vt:variant>
      <vt:variant>
        <vt:i4>9</vt:i4>
      </vt:variant>
      <vt:variant>
        <vt:i4>0</vt:i4>
      </vt:variant>
      <vt:variant>
        <vt:i4>5</vt:i4>
      </vt:variant>
      <vt:variant>
        <vt:lpwstr>https://www.analyticsvidhya.com/blog/2016/12/introduction-to-feature-selection-methods-with-an-example-or-how-to-select-the-right-variables/</vt:lpwstr>
      </vt:variant>
      <vt:variant>
        <vt:lpwstr/>
      </vt:variant>
      <vt:variant>
        <vt:i4>1638429</vt:i4>
      </vt:variant>
      <vt:variant>
        <vt:i4>6</vt:i4>
      </vt:variant>
      <vt:variant>
        <vt:i4>0</vt:i4>
      </vt:variant>
      <vt:variant>
        <vt:i4>5</vt:i4>
      </vt:variant>
      <vt:variant>
        <vt:lpwstr>https://www.analyticsvidhya.com/blog/2015/08/comprehensive-guide-regression/</vt:lpwstr>
      </vt:variant>
      <vt:variant>
        <vt:lpwstr/>
      </vt:variant>
      <vt:variant>
        <vt:i4>5439495</vt:i4>
      </vt:variant>
      <vt:variant>
        <vt:i4>3</vt:i4>
      </vt:variant>
      <vt:variant>
        <vt:i4>0</vt:i4>
      </vt:variant>
      <vt:variant>
        <vt:i4>5</vt:i4>
      </vt:variant>
      <vt:variant>
        <vt:lpwstr>https://towardsdatascience.com/data-science-mini-project-on-online-news-popularity-of-mashable-articles-d7a120feef0d</vt:lpwstr>
      </vt:variant>
      <vt:variant>
        <vt:lpwstr/>
      </vt:variant>
      <vt:variant>
        <vt:i4>3473523</vt:i4>
      </vt:variant>
      <vt:variant>
        <vt:i4>0</vt:i4>
      </vt:variant>
      <vt:variant>
        <vt:i4>0</vt:i4>
      </vt:variant>
      <vt:variant>
        <vt:i4>5</vt:i4>
      </vt:variant>
      <vt:variant>
        <vt:lpwstr>https://radimrehurek.com/gensim/models/doc2vec.html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Popularity Prediction of Online News Articles</dc:title>
  <dc:subject>• Insert CCS text here • Insert CCS text here   • Insert CCS text here</dc:subject>
  <dc:creator>Kannan Chandrasekaran, Sandeep Chopra, Venkatajalapathi Nithiyanandhan</dc:creator>
  <cp:keywords>Onine News, Digital Journalism, NLP, Machine Learning, Deep Learning, Real-time Popularity prediction, Topic Modeling, Word2Vec, Clustering</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Venkatajalapathi Nithiyanandhan</cp:lastModifiedBy>
  <cp:revision>5</cp:revision>
  <cp:lastPrinted>2020-06-28T13:32:00Z</cp:lastPrinted>
  <dcterms:created xsi:type="dcterms:W3CDTF">2020-06-28T13:29:00Z</dcterms:created>
  <dcterms:modified xsi:type="dcterms:W3CDTF">2020-06-28T13:34:00Z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